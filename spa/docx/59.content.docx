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Texto de Referencia en Español de Aquifer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Texto de Referencia en Español de Aquifer</w:t>
      </w:r>
      <w:r>
        <w:rPr>
          <w:lang w:val="es_ES" w:bidi="es_ES"/>
        </w:rPr>
        <w:t xml:space="preserve"> © 2026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Mission Mutual</w:t>
        </w:r>
      </w:hyperlink>
      <w:r>
        <w:rPr>
          <w:lang w:val="es_ES" w:bidi="es_ES"/>
        </w:rPr>
        <w:t xml:space="preserve">, licensed under a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CC BY-SA 4.0 license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Texto de Referencia en Español de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Santiago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Yo, Santiago, soy siervo de Dios y del Señor Jesucristo. Envío saludos a las 12 tribus dispersas por el mundo.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Hermanos míos, alégrense mucho cuando enfrenten diversas pruebas.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Ya saben que su fe, al ser puesta a prueba, produce perseverancia.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la perseverancia debe desarrollarse completamente, para que sean perfectos y maduros, sin que les falte nada.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Si alguno de ustedes siente que le falta sabiduría, que se la pida a Dios. Él se la dará, porque Dios da a todos con generosidad y sin reprochar nada.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Pero que la pida con fe, sin dudar. El que duda es como las olas del mar, que se agitan y son llevadas de un lado a otro por el viento.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que es así no debe pensar que recibirá algo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Es una persona indecisa e inconstante en todo lo que hace.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hermano de condición humilde debe sentirse orgulloso de su alta posición;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el rico, de su condición humilde. El rico se marchitará como la flor del campo.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Cuando sale el sol, su calor intenso seca la planta. La flor se cae y la planta pierde su belleza. Así también se marchitará el rico en medio de todos sus negocios.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Dichoso el que permanece firme en la prueba. Cuando la haya superado, recibirá la corona de la vida que Dios ha prometido a los que lo aman.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Cuando alguien es tentado, no debe decir que es Dios quien lo tienta. Dios no puede ser tentado por el mal ni tampoco tienta a nadie.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Al contrario, cada uno es tentado cuando los malos deseos que él mismo tiene lo arrastran y lo seducen.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Esos malos deseos, una vez concebidos, dan a luz el pecado. Y el pecado, cuando llega a su consumación, da a luz la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Mis hermanos queridos, no se engañen.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Todo don bueno y perfecto desciende de lo alto, del Padre de las luces. En él no hay cambio ni variaciones como en las sombras.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Él decidió darnos vida mediante la palabra de verdad, para que fuéramos las primicias de su creación.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Mis hermanos queridos, pongan atención a esto. Estén todos listos para escuchar, pero no se precipiten para hablar y enojarse.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enojo humano no produce la justicia que Dios desea.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Por eso, abandonen toda impureza y toda maldad, que está por todas partes. Reciban con humildad la palabra que ha sido plantada en ustedes, la cual tiene poder para salvarlos.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Pongan en práctica la palabra y no se limiten a escucharla, porque, si no, se engañan a ustedes mismos.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que escucha la palabra sin llevarla a la práctica es como alguien que observa su rostro en un espejo,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pero después se va y enseguida olvida cómo 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Sin embargo, habrá otro que se fija atentamente en la ley perfecta, la que da libertad, y persiste en ella. No olvida lo que ha oído, sino que la pone en práctica. Este será dichoso en todo lo que haga.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Si alguien se cree religioso, pero no controla su lengua, se engaña a sí mismo. Su religión no vale nada.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La religión pura y sin mancha delante de Dios el Padre es esta: cuidar de los huérfanos y de las viudas en sus aflicciones, y mantenerse limpio de la corrupción del mundo.</w:t>
      </w:r>
    </w:p>
    <w:p>
      <w:pPr>
        <w:pStyle w:val="Heading2"/>
      </w:pPr>
      <w:r>
        <w:rPr>
          <w:lang w:val="es_ES" w:bidi="es_ES"/>
        </w:rPr>
        <w:t>Santiago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Hermanos míos, su fe en nuestro glorioso Señor Jesucristo es incompatible con cualquier favoritismo.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Pongo un ejemplo. Un hombre con anillo de oro y ropa elegante entra en el lugar donde ustedes se reúnen. Al mismo tiempo entra un pobre con una ropa en malas condiciones.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Puede ocurrir que ustedes traten bien al que lleva ropa elegante y le digan: “Siéntate aquí, en este buen lugar”. Pero al pobre le digan: “Quédate allí de pie” o “Siéntate en el suelo, a mis pies”.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¿Acaso no están cayendo en discriminación y juzgando con malos criterios?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Escuchen, hermanos queridos. Dios ha elegido a los que son pobres según el mundo para que sean ricos en fe y hereden el reino que él prometió a quienes lo aman.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¡Pero ustedes han despreciado al pobre! ¿Acaso no son los ricos quienes los oprimen y los arrastran a ustedes ante los tribunales?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¿Acaso no son ellos quienes insultan el buen nombre del Señor de ustedes?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Ustedes hacen bien si cumplen la ley suprema de la Escritura: “Ama a tu prójimo como a ti mismo”.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Pero si ustedes favorecen a unos y discriminan a otros, están pecando y la ley los acusa.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que cumple toda la ley, pero falla en un solo mandamiento, es tan culpable como si hubiera quebrantado toda la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Dios dijo: “No cometas adulterio”, y también dijo: “No mates”. Si no cometes adulterio, pero matas, ya has quebrantado la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Hablen y actúen como quienes van a ser juzgados por la ley que da libertad.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que no muestra compasión será juzgado sin compasión. Pero la compasión triunfa sobre el juicio.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Hermanos míos, ¿de qué le sirve a alguien decir que tiene fe si no lo demuestra con sus acciones? ¿Creen que esa fe puede salvarlo?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Por ejemplo, digamos que viene un hermano o una hermana que no tiene ropa para vestirse ni alimento para cada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Luego uno de ustedes le dice: “Que te vaya bien, abrígate y come todo lo que quieras”, pero no le da lo que su cuerpo necesita. ¿De qué sirve?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Así también la fe, por sí sola, si no va acompañada de sus obras correspondientes, está muerta.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Alguien podría decir: “Tú tienes fe, y yo tengo obras”. Muy bien, muéstrame tu fe sin obras, que yo te mostraré mi fe por medio de mis obras.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Tú crees que hay un solo Dios. Muy bien, pero también los demonios lo creen, y tiemblan de miedo.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¿No te das cuenta, insensato, de que la fe sin obras es inútil?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Nuestro antepasado Abraham fue declarado justo por lo que hizo cuando ofreció a su hijo Isaac sobre el altar.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¿Acaso no ves que su fe iba acompañada de sus obras, y que por medio de ellas su fe llegó a ser completa?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Así se cumplió la Escritura que dice: “Abram creyó al Señor, y el Señor se lo contó como justicia”. Por eso Abraham fue llamado amigo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Como pueden ver, la persona es declarada justa por sus obras, y no solo por su fe.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De la misma manera, Rajab la prostituta fue declarada justa por sus obras. Recibió a los espías y los ayudó a escapar por otro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Así como el cuerpo sin espíritu está muerto, así la fe sin obras está igualmente muerta.</w:t>
      </w:r>
    </w:p>
    <w:p>
      <w:pPr>
        <w:pStyle w:val="Heading2"/>
      </w:pPr>
      <w:r>
        <w:rPr>
          <w:lang w:val="es_ES" w:bidi="es_ES"/>
        </w:rPr>
        <w:t>Santiago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Hermanos míos, no se hagan muchos de ustedes maestros. Eso significará ser juzgados con más severidad.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Todos cometemos muchos errores. Si alguien no comete errores con sus palabras, es una persona perfecta, capaz de controlar todo su cuerpo.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Cuando les ponemos freno en la boca a los caballos, logramos que nos obedezcan y así controlamos todo su cuerpo.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Piensen también en los barcos. Aunque son muy grandes y los impulsan vientos fuertes, se controlan con un pequeño timón.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Lo mismo pasa con la lengua. Es una parte pequeña del cuerpo, pero hace alarde de grandes cosas. Con una chispa tan pequeña se puede incendiar un gran bosque.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La lengua es un fuego, un mundo de maldad. Es una parte de nuestro cuerpo que contamina toda nuestra persona. La enciende el infierno mismo y prende fuego a todo el curso de la existencia.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ser humano puede domar toda clase de animales. Ha domado bestias, aves, reptiles y bestias del mar.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Pero nadie puede domar la lengua. Es un mal imposible de controlar, lleno de veneno mortal.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Con la lengua bendecimos a nuestro Señor y Padre. Y con ella también maldecimos a las personas, que fueron creadas a imagen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De la misma boca salen bendiciones y maldiciones. Hermanos míos, esto no debe ser así.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De la misma fuente no puede brotar agua dulce y agua salada.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Hermanos míos, una higuera no puede producir aceitunas, ni una vid puede producir higos. Tampoco una fuente de agua salada puede producir agua dulce.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¿Quién entre ustedes es sabio y entendido? Que lo demuestre con su buena conducta, con obras hechas en la humildad que proviene de la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Pero si tienen envidias amargas y rivalidades en su corazón, no presuman ni mientan contra la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Esa sabiduría no es la que viene de lo alto, sino que es terrenal, natural y diabólica.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Donde hay envidias y rivalidades, también hay desorden y maldades de toda clase.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Pero la sabiduría que viene de lo alto es ante todo pura. Además es pacífica, amable, comprensiva, llena de compasión y de buenos frutos, imparcial y sincera.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fruto de una vida recta lo siembran en paz los que hacen la paz.</w:t>
      </w:r>
    </w:p>
    <w:p>
      <w:pPr>
        <w:pStyle w:val="Heading2"/>
      </w:pPr>
      <w:r>
        <w:rPr>
          <w:lang w:val="es_ES" w:bidi="es_ES"/>
        </w:rPr>
        <w:t>Santiago 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¿De dónde vienen las guerras y los conflictos entre ustedes? ¿No vienen de las pasiones que luchan dentro de ustedes?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Ustedes desean algo y no lo consiguen. Entonces matan y sienten envidia, pero no pueden obtener lo que quieren. Pelean y se hacen la guerra, pero no tienen porque no piden.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cuando piden, no reciben porque piden con malos propósitos, para sus propios placeres.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¡Infieles! ¿No saben que la amistad con el mundo es enemistad con Dios? Cualquiera que quiera ser amigo del mundo se vuelve enemigo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¿O piensan que la Escritura dice en vano que Dios ama intensamente el espíritu que puso en nosotros?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Pero él nos da mayor gracia. Por eso la Escritura dice: “Dios se opone a los orgullosos, pero da gracia a los humildes”.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 eso, sométanse a Dios. Resistan al diablo y tendrá que huir de ustedes.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Acérquense a Dios y él se acercará a ustedes. Lávense las manos, pecadores; y purifiquen su corazón, ustedes los que actúan con doblez.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Aflíjanse, lloren y laméntense. Que su risa se convierta en llanto y su alegría en tristeza.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Humíllense ante el Señor y él los exaltará.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Hermanos, no hablen mal unos de otros. Hablar mal de tu hermano o juzgarlo es como hablar mal de la ley y juzgarla. Si juzgas la ley, ya no la cumples, sino que te pones como juez sobre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Hay un solo legislador y juez, el que puede salvar y destruir. Pero tú, ¿quién eres para hacer de juez de tu prójimo?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Escuchen bien esto. Hay entre ustedes quienes dicen: “Hoy o mañana iremos a tal ciudad, pasaremos allí un año, haremos negocios y ganaremos dinero”.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¡Si ustedes ni siquiera saben lo que sucederá mañana! Su vida es como la neblina que aparece por un momento y luego se desvanece.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Más bien, deberían decir: “Si el Señor quiere, viviremos y haremos esto o aquello”.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Pero ahora alardean con orgullo, y esa actitud siempre es mala.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que sabe hacer el bien y no lo hace comete pecado.</w:t>
      </w:r>
    </w:p>
    <w:p>
      <w:pPr>
        <w:pStyle w:val="Heading2"/>
      </w:pPr>
      <w:r>
        <w:rPr>
          <w:lang w:val="es_ES" w:bidi="es_ES"/>
        </w:rPr>
        <w:t>Santiago 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Ahora, ustedes los ricos: ¡lloren y giman por las desgracias que se les vienen encima!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Sus riquezas se han podrido y sus ropas están carcomidas por la polilla.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Su oro y su plata están oxidados. Ese óxido hablará contra ustedes y devorará su carne como fuego. Han acumulado riquezas, aunque estamos en los últimos tiempos.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Ustedes no pagaron el salario a los trabajadores que cosecharon sus campos. Ese salario está retenido contra ustedes. El clamor de esos trabajadores ha llegado a los oídos del Señor de los ejércitos.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Han vivido en este mundo entregados al lujo y al placer sin freno. Se han engordado para el día de la matanza.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Han condenado y matado al inocente sin que pudiera defenderse.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 eso, hermanos, tengan paciencia hasta que venga el Señor. Piensen en el agricultor que espera el valioso fruto de la tierra y aguarda con paciencia las lluvias tempranas y tardías.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Así también ustedes, manténganse firmes y tengan paciencia, porque la venida del Señor está cerca.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Hermanos, no se quejen unos de otros, para que no sean juzgados. Miren que el juez ya está a la puerta.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Hermanos, sigan el buen ejemplo de sufrimiento y paciencia que dieron los profetas que hablaron en nombre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Sin duda, tenemos por dichosos a los que perseveran. Han oído hablar de la perseverancia de Job y han visto el resultado final que el Señor le dio. El Señor es muy compasivo y misericordioso.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Sobre todo, hermanos, no juren, ni por el cielo ni por la tierra ni por ninguna otra cosa. Que su sí sea sí y su no sea no, para que no caigan bajo juicio.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¿Alguno de ustedes está sufriendo? Que ore. ¿Alguno está alegre? Que cante alabanzas.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Si alguno está enfermo, que llame a los ancianos de la iglesia para que oren por él y lo unjan con aceite en el nombre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La oración hecha con fe sanará al enfermo y el Señor lo levantará. Y si ha cometido pecados, le serán perdonados.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 eso, deben confesarse unos a otros sus pecados y orar unos por otros para que sean sanados. La oración del justo es poderosa y eficaz.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Elías era un ser humano como nosotros. Oró con fervor para que no lloviera, y no llovió sobre la tierra durante 3,5 años.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Después volvió a orar, y el cielo envió lluvia y la tierra produjo sus cosechas.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Hermanos, puede ocurrir que alguno de ustedes se aparte de la verdad y otro lo haga volver.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Recuerden que quien hace volver a un pecador del error de su camino salvará su alma de la muerte y cubrirá multitud de pecados.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