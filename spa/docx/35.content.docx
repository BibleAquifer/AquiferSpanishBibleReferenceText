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Habacuc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Profecía que recibió el profeta Habacuc en una visión.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cuándo, Señor, pediré ayuda sin que me escuches? ¿Hasta cuándo clamaré a ti por causa de la violencia sin que me salves?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¿Por qué me obligas a ver tanta maldad? ¿Por qué toleras tanta injusticia? Dondequiera que miro veo destrucción y violencia, pleitos y contiendas por todas partes.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 eso la ley se paraliza y la justicia nunca prevalece. Los malvados rodean a los justos, y por eso se pervierte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el Señor me respondió: —Miren a las naciones y observen; queden completamente asombrados. Voy a hacer algo en sus días que no creerán aunque se lo cuenten.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Estoy levantando a los caldeos, ese pueblo cruel y violento que marcha por toda la tierra para apoderarse de territorios ajenos.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Son un pueblo temible y terrorífico; ellos mismos imponen su propia justicia y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Sus caballos son más veloces que los leopardos y más feroces que los lobos al anochecer. Su caballería viene galopando desde muy lejos; se lanzan como águilas sobre su presa.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Todos vienen decididos a hacer violencia; avanzan como el viento del desierto y capturan prisioneros como si fueran arena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Se burlan de los reyes y se ríen de los gobernantes. Se burlan de toda ciudad fortificada; construyen rampas de asedio y la conquistan.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Avanzan como el viento y lo destruyen todo, pero son culpables porque su fuerza es su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Señor, Dios mío, tú existes desde la eternidad. Tú, mi Dios santo, no morirás. Señor, los has puesto para ejecutar tu juicio. Roca mía, los has establecido para castigar.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Tus ojos son tan puros que no pueden ver el mal; no puedes tolerar la injusticia. ¿Por qué entonces toleras a los traidores? ¿Por qué no dices nada cuando los malvados destruyen a los que son más justos que ellos?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Pones a los seres humanos como a los peces del mar, como a criaturas marinas que no tienen quien las gobierne.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Los babilonios atrapan a la gente con anzuelos y la arrastran con sus redes. Se alegran y se regocijan cuando la recogen.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eso, adoran sus redes y les ofrecen sacrificios,porque gracias a ellas viven en la abundancia y disfrutan de comida selecta.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¿Seguirán vaciando sus redes para siempre y destruyendo naciones sin piedad?</w:t>
      </w:r>
    </w:p>
    <w:p>
      <w:pPr>
        <w:pStyle w:val="Heading2"/>
      </w:pPr>
      <w:r>
        <w:rPr>
          <w:lang w:val="es_ES" w:bidi="es_ES"/>
        </w:rPr>
        <w:t>Habacuc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Me situaré en mi puesto de vigilancia y me apostaré en la muralla. Estaré atento a ver qué me dice y qué responde a mi queja.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Entonces el Señor me respondió: —Escribe la visión en tablas y hazlo con claridad para que pueda leerse de corrido.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visión se cumplirá en el tiempo señalado; se apresura hacia su cumplimiento y no fallará. Aunque parezca tardar, espérala; porque ciertamente vendrá y no se demorará.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»El arrogante no prevalecerá; el justo vivirá por su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babilonios son arrogantes y nunca están satisfechos; abren sus fauces como el dominio de los muertos y, como la muerte, nunca se sacian. Acumulan para sí todas las naciones y reúnen para sí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llegará el día en que todos ellos se burlarán de Babilonia con sarcasmo y desprecio. ¡Ay del que amontona lo que no es suyo y se enriquece con bienes robados! ¿Hasta cuándo seguirá así?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¿No se levantarán de repente tus acreedores? ¿No despertarán los que te hacen temblar? Entonces serás su botín.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Tú has saqueado a muchas naciones, todos los pueblos que quedan te saquearán a ti. Pagarás por la mucha sangre que derramaste y por la violencia que cometiste contra las tierras, las ciudades y sus habitantes.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»¡Ay del que obtiene ganancias injustas para su casa y pone su nido en las alturas para librarse de las garras del mal!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Has tramado la vergüenza de tu casa con tus maquinaciones, al destruir a muchos pueblos. Al final, has pecado contra ti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Las piedras de las paredes clamarán contra ti, y las vigas de madera les responderán.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»¡Ay del que edifica una ciudad con sangre y funda un pueblo con injusticia!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¿Acaso no ha decretado el Señor Todopoderoso que el trabajo de los pueblos termine en el fuego y que las naciones se agoten en vano?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Llegará el día en que la tierra estará llena del conocimiento de la gloria del Señor, así como las aguas cubren 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»¡Ay de ti, que emborrachas a tus vecinos! Les das de beber tu veneno hasta que quedan ebrios, para contemplar su desnudez.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Te llenarás de vergüenza en lugar de gloria. ¡Tú también beberás y quedarás expuesto! La copa de la mano derecha del Señor vendrá sobre ti, y la deshonra cubrirá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 destrucción que causaste en los bosques del Líbano caerá sobre ti. Mataste a los animales salvajes; ahora el terror te alcanzará a ti por la violencia que ejerciste contra esta tierra, contra sus ciudades y sus habitantes.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»¿De qué sirve un ídolo esculpido por un artesano o una imagen fundida que enseña mentiras? El que la hizo confía en su propia obra; fabrica ídolos que no pueden hablar.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¡Ay de ti! Le dices a la madera: "¡Despierta!”, y a la piedra muda: "¡Levántate!”. ¿Acaso puede darte consejo? Está recubierta de oro y plata, pero no tiene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 cambio, el Señor está en su santo templo. ¡Que toda la tierra guarde silencio delante de él!</w:t>
      </w:r>
    </w:p>
    <w:p>
      <w:pPr>
        <w:pStyle w:val="Heading2"/>
      </w:pPr>
      <w:r>
        <w:rPr>
          <w:lang w:val="es_ES" w:bidi="es_ES"/>
        </w:rPr>
        <w:t>Habacuc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Oración del profeta Habacuc: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Señor, he escuchado de tu fama y me lleno de asombro ante tu obra. Señor, renuévala hoy; dala a conocer en nuestro tiempo. Aunque estés enojado, acuérdate de tener compasión.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Dios viene desde Temán; el Santo desciende del monte Parán. Su gloria cubre los cielos; su alabanza llena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Su resplandor es como la luz del sol; rayos de luz salen de sus manos, y allí se oculta su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 peste va delante de él; la plaga sigue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 detiene y hace temblar la tierra; con su mirada dispersa a las naciones. Las montañas eternas se desmoronan; las colinas antiguas se derrumban. Sus caminos son eternos.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Veo las tiendas de Cusán en aflicción; las carpas de Madián tiemblan de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¿Acaso te enojaste con los ríos, Señor? ¿Fue tu ira contra las corrientes? ¿Fue tu furia contra el mar la que te hizo montar tus caballos y tu carro victorioso?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Desenfundas tu arco; preparas tus flechas. Con tus ríos divides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Las montañas te ven y se estremecen; pasan torrentes de agua. El abismo ruge con fuerza; las olas se levantan.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sol y la luna se detienen en lo alto; se retiran ante el brillo de tus flechas, ante el resplandor de tu lanza relampagueante.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Cruzas la tierra con ira; pisoteas las naciones con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Saliste para salvar a tu pueblo, para librar a tu ungido. Aplastaste al jefe de la nación impía; lo despojaste de pies a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Con sus propias lanzas atravesaste la cabeza de sus guerreros. Vinieron llenos de furia para dispersarnos, regocijándose como si fueran a devorar a un pobre en secreto.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Pisoteaste el mar con tus caballos; agitaste con ellos las grandes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 oí y mi corazón se estremeció; mis labios temblaron al percibir el sonido. Mis huesos se debilitaron; mis piernas flaquearon. Pero esperaré con paciencia el día de angustia que vendrá sobre la nación que nos ataca.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Aunque la higuera no florezca ni haya frutos en las vides; aunque falle la cosecha del olivo y los campos no produzcan alimento; aunque en el corral no haya ovejas ni ganado en los establos,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yo me alegraré en el Señor; me regocijaré en el Dios que me salva.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Señor Dios es mi fortaleza. Él hace mis pies como los de una cierva y me hace caminar sobre las alturas.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