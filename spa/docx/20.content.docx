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Proverbios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Proverbios de Salomón, hijo de David, rey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adquirir sabiduría y disciplina; para comprender las palabras inteligentes;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para recibir instrucción en la prudencia; para actuar con justicia, derecho y equidad;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dar prudencia a los inexpertos; para dar conocimiento y buen juicio a los jóvenes.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sabio escuchará y aumentará su saber; el entendido adquirirá habilidad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entender los proverbios y las parábolas; para comprender las palabras de los sabios y sus enigmas.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principio de la sabiduría es el temor al Señor; los necios desprecian la sabiduría y la disciplina.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Hijo mío, escucha la instrucción de tu padre y no dejes la enseñanza de tu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Ellas serán un adorno de gracia para tu cabeza; serán un collar para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Hijo mío, si los pecadores intentan engañarte, no les hagas caso.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Quizá te digan: “Ven con nosotros; tendamos una emboscada para matar; acechemos sin motivo al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Nos los tragaremos vivos como lo hace el dominio de los muertos; enteros, como los que bajan a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Conseguiremos toda clase de riquezas; llenaremos nuestras casas de botín.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Únete a nosotros; todos compartiremos lo que consigamos”.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¡No les hagas caso, hijo mío! Apártate de sus caminos,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sus pies corren hacia el mal; tienen prisa por derramar sangre.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 absurdo tender la trampa delante de los pájaros,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estos pecadores caen en su propia trampa; acaban con su propia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Así terminan los ambiciosos; su avaricia les cuesta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sabiduría levanta su voz en las calles; clama en las plazas públicas.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Clama en las calles más concurridas; llama a la entrada de la ciudad: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«Jóvenes inexpertos, ¿hasta cuándo seguirán aferrados a su inexperiencia? ¿Hasta cuándo los burlones disfrutarán de sus burlas y los necios despreciarán el conocimiento?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Escuchen mi corrección y yo les abriré mi corazón; les daré a conocer mis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Los llamé una y otra vez, pero no quisieron venir; les tendí mi mano, pero no me hicieron caso.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Menospreciaron mi consejo y rechazaron mi corrección.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 eso, cuando caigan en desgracia, yo me reiré; me burlaré de ustedes cuando estén llenos de miedo,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cuando el terror caiga sobre ustedes como una tormenta y los problemas los arrastren como un torbellino.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me llamarán, pero no les responderé; me buscarán, pero no me encontrarán.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Despreciaron la sabiduría y no quisieron honrar al Señor;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menospreciaron mi consejo y rechazaron mi corrección.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 eso cosecharán el fruto de su conducta; se hartarán con sus malas intenciones;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los matará su desobediencia e inexperiencia; su despreocupación los destruirá.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Pero los que me escuchen vivirán en tranquilidad, sin temor alguno”.</w:t>
      </w:r>
    </w:p>
    <w:p>
      <w:pPr>
        <w:pStyle w:val="Heading2"/>
      </w:pPr>
      <w:r>
        <w:rPr>
          <w:lang w:val="es_ES" w:bidi="es_ES"/>
        </w:rPr>
        <w:t>Proverbios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si haces tuyas mis palabras y atesoras mis mandamientos,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prestas atención a la sabiduría, si te dedicas a buscar el entendimiento;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clamas por sabiduría y discernimiento,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los buscas como si fueran plata, como si fueran un tesoro escondido,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comprenderás lo que es temer al Señor. Encontrarás el conocimiento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da la sabiduría; de su boca salen el conocimiento y el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ayuda y protege a los que viven con rectitud; cuida el camino de los que son intachables.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Él cuida el sendero de los justos y protege a los que le son 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comprenderás lo que es recto y justo; sabrás tomar la decisión correcta en cada momento.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sabiduría entrará en tu corazón; el conocimiento te suavizará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prudencia te cuidará y la inteligencia te guardará.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sabiduría te librará de los malvados, de los que hablan perversidades,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de los que abandonan el camino recto para andar por senderos de maldad,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los que se gozan en hacer el mal y festejan sus perversidades,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 los que andan por caminos torcidos y por sendas que no son las correctas.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Te librará de la mujer adúltera y de sus palabras seductoras,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de la que abandonó al compañero de su juventud y olvidó el pacto que hizo con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Entrar en la casa de ella te conduce a la muerte; su conducta te lleva al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que van con ella no vuelven jamás ni alcanzan los senderos de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Sigue el ejemplo de los justos; compórtate como los rectos.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Pues solo los íntegros habitarán la tierra; solo los que viven honestamente permanecerán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Pero los malvados serán arrancados de la tierra; los traidores serán expulsados de ella.</w:t>
      </w:r>
    </w:p>
    <w:p>
      <w:pPr>
        <w:pStyle w:val="Heading2"/>
      </w:pPr>
      <w:r>
        <w:rPr>
          <w:lang w:val="es_ES" w:bidi="es_ES"/>
        </w:rPr>
        <w:t>Proverbios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no olvides mis enseñanzas; guarda mis mandamientos en tu corazón,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ellos te darán una vida larga y te traerán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te apartes nunca del amor y la verdad; átalos a tu cuello como un collar, escríbelos en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contarás con el favor de Dios y tendrás buena fama entre la gente.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Confía en el Señor con todo tu corazón; no confíes en tu propia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Busca su voluntad en todo lo que hagas, y él hará rectos tus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te creas tan sabio; más bien, honra al Señor y apártate del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Así, tu cuerpo tendrá salud y tus huesos tendrán vitalidad.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Honra al Señor con tus riquezas y con las primicias de tus cosechas.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Así tus graneros estarán llenos hasta el tope, y tus bodegas rebosarán de vino nuevo.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Hijo mío, no rechaces la corrección del Señor ni te molestes cuando te reprenda;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el Señor corrige a quien ama, igual que un padre corrige al hijo al que 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Feliz el que halla la sabiduría y el que adquiere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 mejor hallar sabiduría que plata; la sabiduría deja más ganancias que el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 más valiosa que los rubíes; ningún tesoro se puede comparar con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una mano te ofrece larga vida; en la otra, riquezas y honor.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Te llevará por caminos agradables; en sus senderos encontrarás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Es árbol de vida para quienes se aferran a ella; son felices los que la retienen.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Con sabiduría el Señor fundó la tierra; con inteligencia estableció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 su conocimiento se abrieron los abismos y las nubes destilaron el rocío.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Hijo mío, conserva la prudencia y el discernimiento; no los pierdas de vista.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Te llenarán de vida; te adornarán como un collar.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caminarás seguro por tu camino; tu pie no tropezará.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Al acostarte, no tendrás ningún temor; dormirás tranquilamente.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temerás el desastre repentino ni la ruina que caiga sobre los malvados,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el Señor estará contigo; él evitará que caigas en la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No te niegues a hacer el bien a quien lo necesita, cuando está en tu mano hacerlo.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le digas a tu prójimo: “Vuelve mañana”, si ahora mismo puedes ayudarlo.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trames nada malo contra tu prójimo, que vive confiado junto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te metas en pleitos con nadie, si no te han hecho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No envidies a la gente violenta ni imites su conducta.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Señor detesta a los malvados, pero da su amistad a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La maldición del Señor cae sobre la casa de los malvados; su bendición está sobre el hogar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El Señor se burla de los burladores, pero da su gracia a los humildes.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Los sabios se llenarán de honra, pero los necios se llenarán de vergüenza.</w:t>
      </w:r>
    </w:p>
    <w:p>
      <w:pPr>
        <w:pStyle w:val="Heading2"/>
      </w:pPr>
      <w:r>
        <w:rPr>
          <w:lang w:val="es_ES" w:bidi="es_ES"/>
        </w:rPr>
        <w:t>Proverbios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Escuchen, hijos, la corrección de un padre; pongan atención para que adquieran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Les doy una buena enseñanza; no abandonen mi instrucción.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también fui hijo. Cuando era el niño consentido de mi madre,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mi padre me enseñaba y me decía: “Guarda mis palabras en tu corazón; obedece mis mandamientos, y vivirás.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Adquiere sabiduría e inteligencia; no las olvides ni te apartes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abandones la sabiduría, y ella te protegerá; ámala, y ella te cuidará.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 más importante es adquirir sabiduría; adquiere también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Ama la sabiduría, y ella te engrandecerá; abrázala, y ella te honrará.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Ella te adornará la cabeza con una diadema de gracia; te obsequiará una hermosa corona”.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Hijo mío, escucha y acepta mis palabras, y vivirás muchos 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Yo te llevo por el camino de la sabiduría; te guío por sendas de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camines, nada obstruirá tu paso; cuando corras, no tropezarás.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Aférrate a mi instrucción, no la abandones; guárdala, porque ella es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hagas lo que hacen los malvados; no sigas el ejemplo de los malhechores.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Evita su camino, no pases por él; aléjate de él y sigue adelante.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Los malvados no duermen hasta haber hecho lo malo; no pueden descansar hasta hacer que alguien tropiece y caiga.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Su pan es la maldad; su vino, la violencia,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 senda de los justos es como la luz del amanecer, que va en aumento hasta que el día llega a su plenitud.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Pero la senda de los malvados está en completa oscuridad; ni siquiera saben con qué tropiezan.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Hijo mío, presta atención a mis palabras; escucha atentamente lo que te digo.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pierdas de vista mis palabras; grábalas en lo profundo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Traen vida y salud a quienes las encuentran.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Sobre todas las cosas, cuida tu corazón, porque de él brota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Evita hablar de cosas perversas; aparta tus labios de decir cosas corruptas.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Mira siempre hacia adelante; fija tus ojos en lo que tienes frente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Asegura el camino por donde andas; que todas tus sendas sean 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¡Practica el bien en todo momento! ¡Aléjate del mal!</w:t>
      </w:r>
    </w:p>
    <w:p>
      <w:pPr>
        <w:pStyle w:val="Heading2"/>
      </w:pPr>
      <w:r>
        <w:rPr>
          <w:lang w:val="es_ES" w:bidi="es_ES"/>
        </w:rPr>
        <w:t>Proverbios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presta atención a mi sabiduría; escucha atentamente mi consejo de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Así aprenderás a ser discreto; tus labios estarán llenos de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labios de la adúltera destilan miel; sus palabras son más suaves que el aceite.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al final resulta más amarga que el ajenjo; es más cortante que una espada de 2 filos.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 pies descienden hacia la muerte; sus pasos conducen al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Ella no piensa en el camino de la vida; sus sendas son torcidas, pero ella no lo admite.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Ahora, hijo mío, escúchame; no te apartes de lo que digo.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Aléjate de ella; no te acerques ni siquiera a la puerta de su casa,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para que no entregues tu vigor a otros ni tus años a gente cruel;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sea que extraños se sacien con tu riqueza y tu trabajo vaya a parar a la casa de otros;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sea que termines gimiendo al final de tu vida, cuando tu cuerpo y tu carne se hayan consumido.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dirás: «¡Cómo desprecié la disciplina! ¡Cómo rechacé la corrección!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obedecí a mis maestros ni presté atención a mis instructores.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Estoy al borde de la ruina total, expuesto a la vergüenza ante todos”.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Bebe el agua de tu propio pozo, el agua que fluye de tu propia fuente.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Que no se derrame por las calles, que no la beban extraños.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tus fuentes sean solo para ti, no las compartas con extraños.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¡Bendita sea tu fuente, la mujer de tu juventud!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Ella es como una gacela encantadora, como una cierva hermosa; que sus pechos te satisfagan en todo tiempo; que su amor te cautive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Hijo mío, ¿por qué dejarte cautivar por una mujer ajena? ¿Por qué abrazar el pecho de una extraña?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Señor ve todo lo que hace el ser humano; él observa todos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malvado queda atrapado por sus propias maldades; las cuerdas de su pecado lo aprisionan.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Morirá por falta de corrección; se perderá por su gran necedad.</w:t>
      </w:r>
    </w:p>
    <w:p>
      <w:pPr>
        <w:pStyle w:val="Heading2"/>
      </w:pPr>
      <w:r>
        <w:rPr>
          <w:lang w:val="es_ES" w:bidi="es_ES"/>
        </w:rPr>
        <w:t>Proverbios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si te haces fiador de tu prójimo o te comprometes por un extraño;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has quedado atrapado por tus propias palabras; si te has comprometido con lo que dijiste,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has caído en manos de tu prójimo. Haz esto, hijo mío, para librarte: ve, humíllate ante él y suplícale que te libre del compromiso.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te demores; hazlo ahora mismo. No descanses hasta haberlo logrado.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Libérate como la gacela de la mano del cazador; como el ave de la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¡Aprende de las hormigas, perezoso! Observa lo que hacen y adquiere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tienen jefe ni capataz ni gobernante; no tienen quien las dirija,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pero trabajan durante el verano, almacenan su comida en la cosecha.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Perezoso, ¿cuánto tiempo más vas a dormir? ¿Cuándo te levantarás de tu sueño?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Duermes un poco más, cabeceas otro poco; cruzas los brazos para descansar otro rato;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así te llegará la pobreza como un asaltante. La escasez te atacará como un ladrón armado.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persona malvada y perversa anda con palabras engañosas;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guiña el ojo, hace señas con los pies, gesticula con los dedos.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Trama el mal con corazón perverso y siempre provoca conflictos.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eso la destrucción le llegará de repente; en un instante será arruinado sin remedio.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Hay 6 cosas que el Señor aborrece; hay 7 que le son detestables: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ojos altivos, la lengua mentirosa, las manos que derraman sangre inocente,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corazón que idea planes perversos, los pies que se apresuran para cometer maldades,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testigo falso que difunde mentiras y el que siembra discordia entre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Hijo mío, obedece los mandamientos de tu padre y no dejes la enseñanza de tu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Átalos siempre a tu corazón; cuélgalos alrededor de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Cuando camines, te guiarán; cuando duermas, te protegerán; cuando despiertes, hablarán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mandamiento es una lámpara, la enseñanza es una luz y la corrección que disciplina es el camino 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Te protegerán de la mujer inmoral, de las palabras seductoras de la mujer infiel.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codicies en tu corazón su belleza ni te dejes cautivar por sus miradas,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la prostituta solo busca un pedazo de pan, pero la adúltera busca tu vida misma.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¿Puede alguien meterse fuego en el pecho sin quemarse la ropa?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¿Puede alguien caminar sobre brasas sin quemarse los pies?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Así es el que se acuesta con la esposa de otro; ninguno que la toque quedará sin castigo.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Nadie desprecia al ladrón que roba por hambre;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pero si lo atrapan, tendrá que devolver hasta 7 veces lo robado, aunque tenga que vender todo lo que posee.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Pero el que comete adulterio no tiene sentido común; el que hace eso se destruye a sí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Solo conseguirá heridas y vergüenza; su deshonra jamás se borrará.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Es así porque el esposo se enfurecerá de celos y no tendrá misericordia el día de la venganza.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No aceptará ninguna compensación; no perdonará aunque le ofrezcan muchos regalos.</w:t>
      </w:r>
    </w:p>
    <w:p>
      <w:pPr>
        <w:pStyle w:val="Heading2"/>
      </w:pPr>
      <w:r>
        <w:rPr>
          <w:lang w:val="es_ES" w:bidi="es_ES"/>
        </w:rPr>
        <w:t>Proverbios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obedece mis palabras y guarda como un tesoro mis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Cumple mis mandamientos y vivirás; cuida mis enseñanzas como la niña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Átalos a tus dedos; grábalos en lo profundo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 a la sabiduría: “Tú eres mi hermana”, y llama a la inteligencia tu pariente cercana.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Ellas te protegerán de la mujer ajena; te librarán de la adúltera y sus seducciones.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Miraba yo por la ventana de mi casa a través de la celosía,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vi a unos jóvenes sin experiencia; me fijé en uno que carecía de buen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Cruzó la calle al llegar a la esquina; caminó hacia la casa de esa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día llegaba a su fin, comenzaba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Entonces la mujer se le acercó, vestida como una seductora y actuando con astucia.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 escandalosa y desvergonzada, incapaz de quedarse en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Anda por las calles y las plazas; busca atrapar a cualquiera en las esquinas.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 abrazó por el cuello, lo besó y con descaro le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«He ofrecido sacrificios de comunión; acabo de cumplir mis votos.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eso salí a buscarte ¡y te he encontrado!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He tendido sobre mi cama sábanas de lino fino de Egipto;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 he perfumado bien con mirra, áloe y canela.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Ven, disfrutemos del amor hasta agotarlo, hagamos el amor hasta que amanezca,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pues mi esposo no está en casa. Anda de viaje lejos de aquí.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Se ha llevado una bolsa llena de dinero y no regresará hasta la luna llena”.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Con palabras seductoras lo convenció; lo sedujo con sus labios halagadores.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De repente él la siguió, como buey que va al matadero; como ciervo que cae en la trampa,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hasta que una flecha le atraviese las entrañas; como el ave que se lanza hacia la trampa, sin saber que le costará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Ahora, hijo mío, escúchame; presta atención a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dejes que tu corazón se desvíe hacia sus caminos; no te extravíes por sus sendas.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Muchos han caído por ella; muchas han sido sus víctimas.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Su casa lleva directo al dominio de los muertos; conduce a las habitaciones de la muerte.</w:t>
      </w:r>
    </w:p>
    <w:p>
      <w:pPr>
        <w:pStyle w:val="Heading2"/>
      </w:pPr>
      <w:r>
        <w:rPr>
          <w:lang w:val="es_ES" w:bidi="es_ES"/>
        </w:rPr>
        <w:t>Proverbios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¿No está llamando la sabiduría? ¿No está alzando su voz la inteligencia?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Está parada en lo alto de las colinas, junto a los caminos, en los cruces.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Junto a las puertas de la ciudad, a la entrada, grita a voz en cuello: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«Les hablo a los seres humanos; dirijo mis palabras a toda la humanidad.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Ustedes, los inexpertos, adquieran prudencia; ustedes, los necios, adquieran buen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Escuchen, porque tengo cosas importantes que decirles; mis labios hablarán cosas 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Mi boca dice la verdad; mis labios detestan la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Todas mis palabras son justas; no hay en ellas nada perverso ni torcido.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Mis palabras son claras para quien tiene entendimiento; son correctas para quien tiene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Elijan mi instrucción en lugar de la plata; elijan el conocimiento en lugar del oro puro.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sabiduría vale más que las piedras preciosas; nada se puede comparar con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Yo, la sabiduría, habito con la prudencia; poseo conocimiento y discernimiento.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honra al Señor aborrece el mal; yo aborrezco el orgullo y la arrogancia, la mala conducta y el hablar perverso.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Míos son el consejo y el sentido común; míos son el entendimiento y el poder.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mí reinan los reyes; por mí los gobernantes dictan leyes justas.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mí gobiernan los gobernantes; por mí los nobles dictan leyes justas.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Yo correspondo con mi amor a los que me aman; los que me buscan me encuentran.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Tengo riquezas y honra para repartir; tengo bienes duraderos y prosperidad.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Mi fruto es mejor que el oro más fino; mi cosecha es mejor que la plata refinada.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Yo voy por el camino de la rectitud; voy por las sendas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 los que me aman los enriquezco; lleno sus arcas de tesoros.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me creó antes de empezar su obra; fui la primera de todas sus creaciones.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Me formó desde la eternidad, desde antes de que la tierra existiera.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Nací antes de que existieran los océanos, antes de que brotaran los manantiales de aguas abundantes.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Nací antes de que los montes fueran creados; nací antes de que las colinas fueran formadas.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Nací antes de que Dios creara la tierra y sus campos, antes de que formara el polvo inicial del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Yo estaba allí cuando él formó los cielos, cuando trazó el horizonte sobre la superficie del océano.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Yo estaba allí cuando estableció las nubes en los cielos, cuando reforzó las fuentes de las profundidades del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Yo estaba allí cuando él puso límites a los mares y les ordenó no traspasar sus fronteras.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Yo estaba allí, a su lado, como arquitecto. Yo era su continua alegría; disfrutaba estar siempre en su presencia.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Me alegraba en el mundo que él creó; ¡me deleitaba en la humanidad!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Ahora, hijos míos, escúchenme: felices los que van por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Escuchen mi consejo y sean sabios; no lo rechacen.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Feliz aquel que me escucha, que me espera día tras día a las puertas de mi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El que me encuentra halla la vida, recibe la aprobación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Pero el que me rechaza se hace daño a sí mismo; el que me aborrece ama la muerte”.</w:t>
      </w:r>
    </w:p>
    <w:p>
      <w:pPr>
        <w:pStyle w:val="Heading2"/>
      </w:pPr>
      <w:r>
        <w:rPr>
          <w:lang w:val="es_ES" w:bidi="es_ES"/>
        </w:rPr>
        <w:t>Proverbios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sabiduría construyó su casa, le puso 7 columnas.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Preparó un banquete, mezcló los vinos; puso la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Envió a sus criadas y desde lo más alto de la ciudad grita: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«Vengan conmigo, los inexpertos”. A los faltos de juicio les dice: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«Vengan a mi banquete; beban el vino que he preparado.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Abandonen su necedad y vivirán; aprendan a ser sabios.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 corriges al insolente, solo conseguirás que te insulte; si corriges al malvado, solo conseguirás que te lastime.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corrijas al insolente, porque terminará odiándote; corrige al sabio y te amará.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Enseña al sabio y será más sabio; enseña al justo y aprenderá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principio de la sabiduría es temer al Señor; conocer al Santo es tener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sabiduría aumentará tus días; añadirá años a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eres sabio, tu sabiduría te beneficiará; si eres insolente, solo tú sufrirás las consecuencias”.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mujer necia es escandalosa; es ignorante y descarada.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Se sienta a la puerta de su casa, en lo más alto de la ciudad,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para llamar a los que pasan por allí, a los que van por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«Vengan conmigo los inexpertos”, les dice a los faltos de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«¡El agua robada es más refrescante; el pan que se come a escondidas sabe mejor!”.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Pero ellos ignoran que allí está la muerte; sus invitados ya están en lo profundo del dominio de los muertos.</w:t>
      </w:r>
    </w:p>
    <w:p>
      <w:pPr>
        <w:pStyle w:val="Heading2"/>
      </w:pPr>
      <w:r>
        <w:rPr>
          <w:lang w:val="es_ES" w:bidi="es_ES"/>
        </w:rPr>
        <w:t>Proverbios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Estos son los proverbios de Salomón. Un hijo sabio alegra a su padre; un hijo necio entristece a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Las riquezas mal adquiridas no sirven; la vida honrada libra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no permite que el justo pase hambre, pero frustra los deseos del malvado.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que es perezoso acaba pobre; el que trabaja con diligencia se enriquece.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cosecha en el verano es un hijo sabio; el que duerme durante la cosecha es un sinvergüenza.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justo está cubierto de bendiciones; la boca del malvado está llena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 justo se le recuerda con alegría; el nombre del malvado será olvidado.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sabio obedece los mandamientos; el necio charlatán acaba en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íntegro anda seguro; el perverso será descubierto.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guiña el ojo causa problemas; el necio charlatán acaba en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boca del justo es fuente de vida; la boca del malvado está llena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odio provoca enfrentamientos; el amor cubre todas las faltas.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los labios del sabio hay sabiduría; para la espalda del necio están los azotes.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sabio atesora conocimiento; la palabrería del necio es un peligro.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riqueza del rico es su fortaleza; la pobreza del pobre es su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salario del justo le aporta vida; las ganancias del malvado le aportan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acepta la corrección va camino a la vida; el que la rechaza va camino a la perdición.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mentiroso esconde su odio; el que siembra calumnias es un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que habla mucho seguramente peca mucho; el sabio sabe cuándo callar.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lengua del justo es plata refinada; el corazón del malvado no vale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labios del justo aconsejan a muchos; los necios mueren por falta de sentido común.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bendición del Señor trae riquezas; con ellas no trae tristeza.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necio se divierte haciendo el mal; la diversión del sabio es su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Lo que el malvado teme se cumplirá; lo que el justo desea se le concederá.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Pasa la tormenta y arrastra al malvado; el justo permanece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perezoso es para quien lo emplea como humo a los ojos, como vinagre a los dientes.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honrar al Señor alarga la vida; a los malvados se la acorta.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futuro de los justos está lleno de esperanza; la expectativa de los malvados es como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Señor protege a los rectos, pero destruye a los que hacen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Los justos jamás tropezarán; los malvados no permanecerán en su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De la boca del justo brota sabiduría; al perverso, sin embargo, le cortarán la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justo dice cosas convenientes; el malvado solo dice cosas perversas.</w:t>
      </w:r>
    </w:p>
    <w:p>
      <w:pPr>
        <w:pStyle w:val="Heading2"/>
      </w:pPr>
      <w:r>
        <w:rPr>
          <w:lang w:val="es_ES" w:bidi="es_ES"/>
        </w:rPr>
        <w:t>Proverbios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Señor detesta las balanzas falsas; le agradan las pesas exactas.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orgullo lleva a la deshonra; la humildad, a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 los rectos los guía su integridad; a los falsos los destruye su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riquezas no sirven de nada en el día de la ira; la justicia te libra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 justicia endereza el camino de los rectos; los malvados caen por su propia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justicia libera a los rectos; la codicia atrapa a los traidores.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muere el malvado, mueren sus esperanzas; las ilusiones de poder se desvanecen.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justo se libra de la calamidad; la desgracia le sobreviene al malvado.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Las palabras del malvado destruyen a su prójimo; el conocimiento libra al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Cuando el justo prospera, toda la ciudad se alegra; cuando el malvado muere, hay gritos de júbilo.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bendición de los justos hace prosperar la ciudad; las palabras de los malvados la destruyen.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imprudente desprecia a su prójimo; el prudente guarda silencio.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chismoso revela los secretos; la persona confiable los guarda.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falta de dirección, la nación fracasa; con muchos consejeros hay seguridad.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que se hace fiador de un extraño sufrirá las consecuencias; el que se niega a dar fianzas vive tranquilo.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mujer bondadosa obtiene respeto; los hombres violentos obtienen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hace bien a otros se beneficia a sí mismo; el que es cruel se destruye.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malvado recibe ganancias momentáneas; el justo recibe una recompensa duradera.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que es justo alcanza la vida; el que persigue el mal alcanza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Señor aborrece a los de corazón perverso; se agrada de los que viven con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Ten por seguro que el malvado no quedará sin castigo, pero los justos saldrán libres.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mujer hermosa pero indiscreta es como un anillo de oro en el hocico de un cerdo.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Los deseos de los justos terminan bien; la esperanza de los malvados termina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da con generosidad prospera aún más; el que es tacaño, termina en la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que es generoso prospera; el que ayuda a otros se ayuda a sí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La gente maldice al que acapara el trigo, pero bendice al que lo vende.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busca el bien encuentra buena voluntad; el que busca el mal será alcanzado por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que confía en sus riquezas se marchitará, pero el justo florecerá como las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que perturba su casa heredará solo el viento; el necio será siervo del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fruto del justo es árbol de vida; el sabio gana vidas.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Si los justos reciben su recompensa aquí en la tierra, ¡cuánto más los malvados y los pecadores recibirán lo que merecen!</w:t>
      </w:r>
    </w:p>
    <w:p>
      <w:pPr>
        <w:pStyle w:val="Heading2"/>
      </w:pPr>
      <w:r>
        <w:rPr>
          <w:lang w:val="es_ES" w:bidi="es_ES"/>
        </w:rPr>
        <w:t>Proverbios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que ama la disciplina ama el conocimiento; el que aborrece la corrección es un ignorante.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bendice a gente buena, pero condena a los que conspiran.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maldad no da firmeza a nadie; solo los justos tienen raíces firmes.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mujer ejemplar es la corona de su esposo; la mujer que avergüenza es como carcoma en sus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planes del justo son rectos, pero los consejos del malvado son engañosos.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palabras del malvado son una emboscada mortal; las palabras del justo ponen a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malvados perecen y allí acaba todo, pero la familia de los justos permanece.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 alaba a la gente por su sabiduría; a los de corazón perverso se les desprecia.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 mejor ser menospreciado pero tener criado que presumir y no tener qué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justo se preocupa por el bienestar de sus animales; el malvado es cruel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que trabaja su tierra tendrá abundante comida; el que persigue fantasías carece de sentido común.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malos deseos son la trampa de los malvados; la raíz de los justos florecerá.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malvado cae en la trampa de sus propias palabras; el justo escapa de la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Cada uno recibe el fruto de lo que habla; cada uno es recompensado por el trabajo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necio cree que su camino es el correcto; el sabio escucha consejos.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necio muestra su enojo al instante; el prudente pasa por alto el insulto.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testigo honesto dice la verdad; el testigo falso dice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Hay quien hiere con sus palabras como espada; la lengua del sabio trae sanidad.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labios que dicen la verdad permanecen para siempre; la lengua mentirosa dura solo un instante.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engaño llena el corazón de los que planean el mal; la alegría llena el corazón de los que promueven la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Al justo no le sucederá ningún mal; el malvado se llenará de desgracias.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aborrece a los mentirosos, pero le agradan los que actúan con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sabio no proclama lo que sabe; el necio proclama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trabaja con empeño gobernará; el perezoso terminará sirviendo a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 angustia desalienta el corazón, pero una palabra alentadora lo anima.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justo es guía de su prójimo, pero el malvado lo extravía en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perezoso ni siquiera cocina lo que caza, pero el diligente ya posee gran riqueza.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camino de los justos conduce a la vida; el de los imprudentes conduce a la muerte.</w:t>
      </w:r>
    </w:p>
    <w:p>
      <w:pPr>
        <w:pStyle w:val="Heading2"/>
      </w:pPr>
      <w:r>
        <w:rPr>
          <w:lang w:val="es_ES" w:bidi="es_ES"/>
        </w:rPr>
        <w:t>Proverbios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hijo sabio acepta la corrección de su padre, pero el descarado no quiere escucharla.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habla el bien cosechará el bien, pero los traidores tienen hambre de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que cuida sus palabras cuida su vida, pero el que habla sin pensar acarrea su propia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perezoso desea mucho, pero obtiene poco; el que trabaja obtendrá todo lo que desea.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justo detesta la mentira; el malvado trae deshonra y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justicia protege a la persona que es recta; la maldad destruye al pecador.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Hay pobres que aparentan ser ricos; hay ricos que aparentan ser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rico puede salvar su vida pagando; el pobre ni siquiera recibe amenazas.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luz de los justos brilla con intensidad; los malvados son como lámpara apagada.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orgullo conduce a la discusión, pero los que escuchan consejos tienen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riqueza mal ganada se esfuma pronto; la obtenida con ahorro se multiplica.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esperanza frustrada trae angustia al corazón; el deseo cumplido es como un árbol de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menosprecia la instrucción pagará las consecuencias; el que la respeta recibirá su recompensa.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enseñanza del sabio es fuente de vida; libra de los lazos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buen juicio trae aprecio; el camino del traidor lleva a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prudente actúa con inteligencia; el necio presume de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mensajero malvado trae desgracia, pero el confiable trae sanidad.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rechaza la corrección caerá en pobreza y deshonra; el que la acepta recibirá grandes honores.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deseo cumplido trae alegría; el necio detesta apartarse del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que anda con sabios será sabio; el que anda con necios acabará lastimado.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Al pecador lo persiguen los problemas; al justo lo recompensan las bendiciones.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bueno deja herencia a sus nietos; las riquezas del pecador se quedan para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el campo del pobre abunda la comida; pero la injusticia acaba con toda.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no corrige a su hijo no lo ama; el que lo ama lo corrige.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justo come hasta quedar satisfecho, pero el malvado se queda con hambre.</w:t>
      </w:r>
    </w:p>
    <w:p>
      <w:pPr>
        <w:pStyle w:val="Heading2"/>
      </w:pPr>
      <w:r>
        <w:rPr>
          <w:lang w:val="es_ES" w:bidi="es_ES"/>
        </w:rPr>
        <w:t>Proverbios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mujer sabia construye su casa; la necia la destruye con sus propias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anda por el camino recto le teme al Señor; el que anda por el camino del mal lo desprecia.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 los labios del necio brota el orgullo; los labios del sabio son su propia protección.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granero está vacío si no hay bueyes; con la fuerza de un buey aumenta la cosecha.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testigo verdadero nunca miente; el testigo falso solo dice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descarado busca sabiduría sin encontrarla; para el inteligente el conocimiento es cosa fácil.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te acerques al necio, pues no encontrarás sabiduría en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sabio medita en sus propios caminos; al necio lo engaña su propia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necios se burlan de sus propios pecados, pero entre los justos se encuentra buena voluntad.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Cada corazón conoce su propia amargura; ningún extraño puede compartir su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casa de los malvados será destruida; la de los justos prosperará.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caminos que al ser humano le parecen rectos, pero al final son caminos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risa puede ocultar un dolor en el corazón; cuando acaba la risa, queda esa tristeza.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necio recibirá lo que se merece por su necedad; el bueno recibirá recompensa por sus acciones.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ingenuo cree todo lo que le dicen; el prudente piensa cada paso que 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sabio teme al Señor y se aparta del mal; el necio es arrogante y actúa con descuido.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fácilmente se enoja hace locuras; el perverso es odiado.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Los imprudentes heredan necedad; los prudentes se coronan de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malvados se inclinarán ante los buenos; los perversos se postrarán ante las puertas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Al pobre lo desprecian hasta sus amigos; el rico tiene muchos que lo quieren.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Despreciar al prójimo es pecado; feliz el que se compadece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que planean el mal se perderán; los que buscan el bien encontrarán amor y fidelidad.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trabajo tiene recompensa; el hablar mucho solo trae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 corona del sabio es su sabiduría; la de los necios es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testigo verdadero libra de la muerte; el testigo falso solo engaña.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que honra al Señor está seguro; será un refugio para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Honrar al Señor es fuente de vida; libra al ser humano de los lazos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 gloria del rey es gobernar a muchos; está arruinado si gobierna a pocos.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que controla su enojo es muy inteligente; el que se enoja fácilmente es un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corazón tranquilo le da vida al cuerpo; la envidia corroe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que oprime al pobre ofende a su Creador, pero quien se apiada del necesitado honra 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Al malvado lo aplasta su propia maldad; al justo lo protege su integridad.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La sabiduría habita en el corazón de los sabios, pero los necios ni la conocen.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La justicia engrandece a una nación, pero el pecado es una vergüenza para cualquier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El rey se alegra en el siervo inteligente, pero su ira cae sobre el sinvergüenza.</w:t>
      </w:r>
    </w:p>
    <w:p>
      <w:pPr>
        <w:pStyle w:val="Heading2"/>
      </w:pPr>
      <w:r>
        <w:rPr>
          <w:lang w:val="es_ES" w:bidi="es_ES"/>
        </w:rPr>
        <w:t>Proverbios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respuesta amable calma el enojo; la respuesta grosera lo enciende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 la lengua de los sabios brota conocimiento; de la boca de los necios brotan necedades.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ojos del Señor miran por todas partes; vigilan a los buenos y a los malos.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lengua que consuela es árbol de vida; la lengua engañosa lastima el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necio menosprecia la corrección de su padre; el que la toma en cuenta demuestra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la casa del justo hay gran abundancia; en las ganancias del malvado hay grandes problemas.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labios del sabio esparcen sabiduría; el corazón del necio no la conoce.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detesta las ofrendas de los malvados; se deleita en las oraciones del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Señor aborrece el camino de los malvados, pero ama a quienes procuran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se descarría será castigado; el que aborrece la corrección morirá.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Ante el Señor están las profundidades de la muerte y del sepulcro; ¡con mayor razón el corazón de los seres humanos!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insolente no ama a quien lo corrige; no busca la compañía de los sabios.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corazón feliz alegra la cara; el corazón lastimado entristece el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corazón sabio busca el conocimiento; la boca de los necios se alimenta de necedades.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Para el afligido, todos los días traen problemas; para el que está feliz, todos los días son de fiesta.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Más vale tener poco y honrar al Señor que tener muchos tesoros y grandes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 mejor comer verduras sazonadas con amor que gran banquete de carne, pero con odio.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se enoja fácilmente provoca peleas; el que controla su enojo las apacigua.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camino del perezoso está lleno de espinas; la senda del justo es como una calzada.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hijo sabio alegra a su padre; el hijo necio menosprecia a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necio está contento con su falta de juicio; el inteligente corrige sus propios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falta de consejo frustra los planes; la abundancia de consejo los prospera.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Qué grato es dar la respuesta adecuada; y más aún cuando es oportuna.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camino de los sabios sube hacia la vida; los libra de bajar al dominio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Señor destruye la casa del orgulloso; protege la propiedad de la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Señor detesta el pensamiento de los malvados, pero se complace en las palabras limpias.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ambicioso trae dolor a toda su familia; el que aborrece el soborno vivirá.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justo piensa antes de responder, pero de la boca del malvado sale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Señor está lejos de los malvados, pero escucha las oraciones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 mirada que brilla trae alegría al corazón; las buenas noticias dan nuevas fuerzas.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que escucha la corrección que da vida habitará entre los sabios.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que rechaza la corrección se daña a sí mismo; el que atiende la reprensión gana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Temer al Señor enseña sabiduría; primero viene la humildad y luego la honra.</w:t>
      </w:r>
    </w:p>
    <w:p>
      <w:pPr>
        <w:pStyle w:val="Heading2"/>
      </w:pPr>
      <w:r>
        <w:rPr>
          <w:lang w:val="es_ES" w:bidi="es_ES"/>
        </w:rPr>
        <w:t>Proverbios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ser humano hace planes, pero es Dios quien dirige.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gente piensa que todo lo que hace es justo, pero el Señor juzga las intenciones.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Encomienda al Señor todo lo que hagas, y tus planes tendrán éxito.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Señor tiene un propósito para todo lo que hace; hasta al malvado lo hizo para el día del desastre.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 aborrece a los orgullosos; puedes estar seguro de que no quedarán sin castigo.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 amor y verdad se perdona el pecado; con respeto al Señor se evita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al Señor le agrada la conducta de alguien, hasta con sus enemigos lo reconcilia.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Más vale tener poco y ser justo que tener mucho y ser injusto.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ser humano elabora sus propios planes, pero es el Señor quien dirige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sentencia está en labios del rey; en el veredicto que emite no hay error.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Las pesas y las balanzas justas son del Señor; todas las medidas las estableció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rey detesta la maldad porque su trono se basa en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Al rey le agradan los labios honestos; aprecia a quien habla con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ira del rey anuncia muerte, pero el sabio la apacigua.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rostro radiante del rey es signo de vida; su favor es como lluvia en primavera.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Es mejor adquirir sabiduría que oro; es mejor adquirir inteligencia que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camino del justo se aparta del mal; el que cuida su vida vigila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Al orgullo le sigue la destrucción; a la altanería le sigue el fracaso.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Es mejor ser humilde con los pobres que participar del botín de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que hace caso a la palabra prospera; ¡feliz el que confía en el Señor!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Al sabio de corazón se le llama inteligente; las palabras persuasivas promueven el saber.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prudencia es fuente de vida para quien la posee; la necedad es la recompensa del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sabio hace prudentes sus palabras; sus labios promueven el saber.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Las palabras amables son como la miel, endulzan el alma y dan salud al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Hay un camino que parece recto, pero termina siendo camino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hambre obliga al obrero a trabajar; su propio apetito lo mueve.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perverso anda en busca de la maldad; sus palabras son como fuego devorador.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perverso provoca peleas; el chismoso enfrenta a los mejores amigos.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violento engaña a sus amigos y los conduce por el mal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que guiña el ojo planea hacer lo malo; el que se muerde los labios ya lo llevó a cabo.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Las canas son corona de gloria; se obtienen siguiendo el camino de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Es mejor ser paciente que bravo; mejor es tener dominio propio que conquistar una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Uno puede echar suertes, pero es el Señor quien decide el resultado.</w:t>
      </w:r>
    </w:p>
    <w:p>
      <w:pPr>
        <w:pStyle w:val="Heading2"/>
      </w:pPr>
      <w:r>
        <w:rPr>
          <w:lang w:val="es_ES" w:bidi="es_ES"/>
        </w:rPr>
        <w:t>Proverbios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 mejor comer un pan duro en paz que tener banquete entre pleitos.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siervo sabio gobernará al hijo sinvergüenza y compartirá la herencia con los otros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plata y el oro se prueban con el fuego, pasando por el horno, pero al corazón lo prueba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malvado escucha los labios malvados; el mentiroso hace caso a la lengua maliciosa.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se burla del pobre ofende a su Creador; el que se alegra de su desgracia será castigado.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nietos son la corona del anciano; los padres son el orgullo de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es propio de los necios decir cosas elevadas, ni de los reyes decir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soborno es como una piedra mágica para el que lo da; a donde va, le da buenos resultados.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perdona la ofensa conserva el amor; el que insiste en ella separa a los mejores amigos.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Es mejor un solo regaño al entendido que 100 azotes en la espalda del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rebelde solo busca pelea; por eso enviarán contra él un mensajero cruel.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Es mejor toparse con un oso enfurecido que con un necio empeñado en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pagas mal por bien, el mal nunca se apartará de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Empezar una pelea es como romper una represa; así que mejor no la empieces.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Señor aborrece que se perdone al culpable y se condene al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¿De qué le sirve al necio tener dinero? ¿Acaso podría comprar sabiduría si no tiene entendimiento?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verdadero amigo ama en todo momento, y en tiempos de necesidad es como un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es imprudente se compromete y se hace responsable por su vecino.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Al que le gusta pecar le gusta pelear; el que abre mucho la boca busca que lo destruyan.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de corazón perverso jamás prospera; el de lengua mentirosa caerá en desgracia.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Es doloroso ser el padre de un necio; no hay alegría en ser el padre de un insensato.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corazón alegre es una buena medicina; el ánimo triste debilita el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malvado acepta soborno en secreto para torcer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 meta del prudente es la sabiduría; el necio divaga contemplando vanos horizontes.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hijo necio causa dolor a su padre; causa amargura a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No está bien multar al inocente ni castigar al honorable por su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sabio retiene su lengua; el inteligente se sabe controlar.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Hasta un necio puede parecer sabio si guarda silencio; se le considera prudente si cierra la boca.</w:t>
      </w:r>
    </w:p>
    <w:p>
      <w:pPr>
        <w:pStyle w:val="Heading2"/>
      </w:pPr>
      <w:r>
        <w:rPr>
          <w:lang w:val="es_ES" w:bidi="es_ES"/>
        </w:rPr>
        <w:t>Proverbios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egoísta solo busca su propio bien; está en contra de todo buen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 necio no le interesa la inteligencia; solo quiere presumir de su propia opinión.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 la maldad viene el desprecio; con la vergüenza llega la deshonra.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palabras del ser humano son aguas profundas; las palabras de sabiduría son como un arroyo refrescante.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Está mal que un juez favorezca al culpable; no está bien condenar al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labios del necio lo meten en peleas; sus palabras le acarrean golpes.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boca del necio es su ruina; sus labios son una trampa mortal.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chismes son como bocados deliciosos; penetran hasta lo más profundo del ser.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peca de pereza es pernicioso, tanto como el destructor.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nombre del Señor es una torre poderosa; los justos acuden a ella y están a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rico piensa que su riqueza es una ciudad fortificada; imagina que sus muros son infranqueables.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Primero viene el orgullo, pero luego el fracaso; primero la humildad y luego los honores.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 vergonzoso y necio responder antes de escuchar.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ánimo puede sostener al enfermo; ¿pero quién puede levantar al que está abatido?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inteligente adquiere conocimiento; el sabio procura encontrarlo.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 regalos se abren todas las puertas; se llega a la presencia de gente importante.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primero que da su versión parece que dice la verdad; hasta que llega el otro y lo desmiente.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Echar suertes termina con los pleitos y decide entre los enfrentados.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Más resiste el hermano ofendido que una ciudad amurallada; los pleitos son como cerrojos de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ser humano se llena con el fruto de su boca; se sacia con lo que habla.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lengua tiene poder de vida y de muerte; los que la aman sufrirán las consecuencias.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hombre que encuentra esposa halla algo bueno; el Señor le ha mostrado su favor.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pobre pide con súplicas; el rico responde con arrogancia.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Hay amigos que nos llevan a la ruina; pero hay amigos más fieles que un hermano.</w:t>
      </w:r>
    </w:p>
    <w:p>
      <w:pPr>
        <w:pStyle w:val="Heading2"/>
      </w:pPr>
      <w:r>
        <w:rPr>
          <w:lang w:val="es_ES" w:bidi="es_ES"/>
        </w:rPr>
        <w:t>Proverbios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 mejor ser pobre y honrado que necio y de labios mentirosos.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afán sin conocimiento no es bueno; el que va de prisa puede equivocar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su propia necedad, el ser humano echa a perder su vida; luego se irrita contra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riqueza trae muchos amigos; pero el pobre se queda sin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testigo falso no escapará del castigo; tampoco el mentiroso se librará.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buscan quedar bien con el poderoso; todos son amigos del que reparte dádivas.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Si los parientes del pobre lo aborrecen, con más razón sus amigos se alejan de él; los llama con súplicas, pero ellos ya no están.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adquiere sabiduría se ama a sí mismo; el que posee entendimiento prospera.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testigo falso no se escapará del castigo; el mentiroso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se ve bien que el necio viva con lujo ni que el esclavo gobierne a los príncipes.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buen juicio hace a la gente calmar su enojo; pasar por alto la ofensa le trae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ira del rey es como el rugido del león; su favor es como el rocío sobre la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hijo necio es la ruina de su padre; la esposa pendenciera es como gotera constante.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casa y la riqueza se heredan de los padres; la esposa inteligente es un regalo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perezoso duerme profundamente; el ocioso pasa hambre.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cumple los mandamientos conserva su vida; el que los desprecia la pierde.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Servir al pobre es hacerle un préstamo al Señor; Dios pagará esas buenas acciones.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Corrige a tu hijo mientras hay esperanza; no arruines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La persona de mal carácter recibirá su castigo; si la ayudas a librarse, empeorarás las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Escucha el consejo y acepta la corrección; así llegarás a ser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Puedes hacer muchos planes, pero la decisión final es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 que se espera del ser humano es lealtad; es mejor ser pobre que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 reverencia al Señor da vida; aporta seguridad y nos libra de cualquier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perezoso mete la mano en el plato, pero no se lleva la comida a la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Castiga al insolente y el imprudente aprenderá la lección; reprende al sabio y será más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que roba a su padre y echa a la calle a su madre es un hijo que trae vergüenza y desgracia.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Si dejas de atender a la corrección, hijo mío, le habrás dado la espalda al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testigo corrupto se burla de la justicia; la boca del malvado traga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 los insolentes les espera el castigo; a la espalda de los necios, los azotes.</w:t>
      </w:r>
    </w:p>
    <w:p>
      <w:pPr>
        <w:pStyle w:val="Heading2"/>
      </w:pPr>
      <w:r>
        <w:rPr>
          <w:lang w:val="es_ES" w:bidi="es_ES"/>
        </w:rPr>
        <w:t>Proverbios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vino lleva al ser humano a la desvergüenza; las bebidas alcohólicas, al escándalo. El que está bajo sus efectos no puede ser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furia del rey es como el rugido del león; provocar su enojo es poner en riesgo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Evitar las contiendas es honroso; solo el necio las empieza.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perezoso no labra la tierra en otoño; en tiempo de cosecha buscará y no hallará.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pensamientos secretos son como aguas profundas; el que es inteligente los descubre.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dicen que son amigos fieles, ¿pero dónde encuentras alguien en quien confiar?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justo lleva una vida recta y honrada; felices son los hijos que vienen detrás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Cuando el rey se sienta en su trono a juzgar, con una sola mirada echa fuera toda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puede decir: “Tengo puro el corazón”? ¿Quién puede afirmar: “Estoy limpio de pecado”?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Señor aborrece las pesas falsas; las medidas engañosas las detesta.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sus acciones, el niño revela si su conducta será pura y recta; desde pequeño muestra si su camino será limpio y honesto.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oído para oír y los ojos para ver; ambos son obras de la creación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seas dormilón o terminarás en la pobreza; mantente despierto y tendrás abundante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«¡Esto no sirve!”, dice el comprador mientras regatea; pero luego se va y presume de su buena compra.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Las palabras sabias son más valiosas que el oro; más que las piedras preciosas.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Toma en garantía la prenda del que salga fiador de un extraño; exígele una garantía si se hace responsable por un desconocido.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 comida que se gana con engaños tal vez sea sabrosa; pero al final será como llenarse la boca de arena.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buen consejo asegura el éxito de los planes; no vayas a la guerra sin una buena estrategia.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chismoso cuenta los secretos; no te juntes con el que habla de 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Al que maldice a su padre o a su madre, la lámpara se le apagará en la más terrible oscuridad.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herencia exigida antes de su hora al final no traerá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digas: «¡Me vengaré por el mal que me has hecho!”. Confía en el Señor y él actuará por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Señor aborrece las pesas falsas; detesta el uso de medidas engañosas.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Señor dirige los pasos del ser humano; ¿cómo puede entonces comprender su propio destino?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Es peligroso prometerle algo al Señor y considerar el costo después.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rey sabio avienta a los malvados y los desmenuza bajo la rueda como trigo.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espíritu humano es la lámpara del Señor; examina hasta lo más profundo del ser.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rey se mantiene seguro en su trono mientras la misericordia y la verdad lo sostienen.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La gloria de los jóvenes está en su fuerza; la honra de los ancianos está en sus canas.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Los golpes y las heridas curan la maldad; los azotes purifican lo más profundo del ser.</w:t>
      </w:r>
    </w:p>
    <w:p>
      <w:pPr>
        <w:pStyle w:val="Heading2"/>
      </w:pPr>
      <w:r>
        <w:rPr>
          <w:lang w:val="es_ES" w:bidi="es_ES"/>
        </w:rPr>
        <w:t>Proverbios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corazón del rey es como un río en las manos del Señor; él lo dirige adonde quiere.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 cada uno le parece bien todo lo que hace, pero el Señor examina las intenciones.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encima de los sacrificios, el Señor prefiere que practiquemos la justicia y la honradez.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ojos altivos, el corazón orgulloso y las malas acciones son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planes hechos con cuidado traen prosperidad; los planes apresurados traen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riqueza obtenida con mentiras se esfuma como la niebla; es como una trampa mortal.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violencia de los malvados se volverá contra ellos por negarse a practicar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camino del culpable es torcido; recta es la conducta del honrado.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 mejor vivir en el rincón de la azotea que en una casa hermosa con una mujer pendenciera.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malvado solo piensa en hacer mal; no tiene misericordia de su vecino.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se castiga al insolente, aprende el inexperto; cuando se corrige al sabio, el inexperto adquiere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justo observa la casa del malvado y ve cuando este acaba en la ruina.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cierra sus oídos al clamor del pobre no será escuchado cuando sufra necesidad.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regalo dado en secreto calma el enojo; el obsequio discreto apacigua la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Cuando se hace justicia, el justo se alegra y el malhechor tiembla.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se aparta del sentido común va a parar entre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ama los placeres se empobrece; el vino y el lujo no son el camino a la riqueza.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malvado pagará por el justo; el traidor, por la persona intachable.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Es mejor vivir en el desierto que con una mujer pendenciera y de mal carácter.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la casa del sabio hay riquezas y perfumes en abundancia; el necio derrocha todo lo que 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que procura la justicia y el amor halla vida y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sabio vence la ciudad de los más fuertes; derriba la fortaleza en que ellos confiaban.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mantiene la boca cerrada se libra de muchos problemas.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Orgulloso, arrogante y altivo es el que actúa con demasiada soberbia.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 codicia del perezoso lo lleva a la muerte porque sus manos se niegan a trabajar;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todo el día se lo pasa codiciando, pero el justo da con generosidad.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Señor detesta los sacrificios de los malvados, sobre todo si son con mala intención.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testigo falso será destruido, pero el que sabe escuchar siempre podrá hablar.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malvado es duro en sus decisiones, pero el justo examina su conducta.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hay inteligencia ni sabiduría que pueda enfrentarse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Los caballos se preparan para la batalla, pero la victoria depende del Señor.</w:t>
      </w:r>
    </w:p>
    <w:p>
      <w:pPr>
        <w:pStyle w:val="Heading2"/>
      </w:pPr>
      <w:r>
        <w:rPr>
          <w:lang w:val="es_ES" w:bidi="es_ES"/>
        </w:rPr>
        <w:t>Proverbios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Vale más la buena reputación que las muchas riquezas; vale más ser estimado que tener oro y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rico y el pobre tienen esto en común: que el Señor los creó a ambos.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prudente ve el peligro y se protege; el imprudente sigue adelante y sufre las consecuencias.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humildad y el respeto hacia el Señor llevan al ser humano a la riqueza, a la honra y a una larga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camino del perverso está lleno de espinas y trampas; el que cuida su vida se mantendrá alejado de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Enséñale al niño a ir por el camino correcto, y cuando sea viejo no lo abandonará.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como el rico es amo del pobre, el que tiene una deuda es siervo del que le prestó.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siembra injusticia cosechará desastre; el Señor lo destruirá con la vara de su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es generoso será bendecido, porque comparte su comida con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Echa fuera al insolente, y se acabarán los pleitos, cesarán la discordia y los insultos.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que ama la sinceridad y la gracia al hablar es amigo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Señor pone su atención en el sabio, pero desbarata las palabras del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perezoso no deja de buscar excusas. Dice: «¡Hay un león allá afuera! ¡Me matarán en la calle si salgo!”.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boca de la mujer adúltera es como un pozo profundo; en él caerán los que han enojado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necedad es parte del corazón del muchacho, pero la vara de la disciplina la corrige.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se enriquece oprimiendo al pobre y dando regalos a los ricos terminará en la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Escucha las palabras del sabio: Pon en práctica mi enseñanza.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Es grato que guardes mis palabras muy dentro de ti y las tengas en la punta de la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Te las estoy enseñando hoy para que pongas tu confianza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Te he escrito 30 dichos que están llenos de consejos sabios.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Para que conozcas la verdad y puedas responder con certeza a quien te pregunte.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abuses del pobre porque es pobre; ni oprimas en los tribunales a los necesitados.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Pues el Señor es su defensor y lastimará a quienes los lastimen.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No te hagas amigo de gente violenta ni te juntes con los que se enojan fácilmente,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sea que aprendas sus costumbres y caigas tú mismo en la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No te hagas responsable de las deudas de otro ni te comprometas por otras personas,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pues si no tienes para pagar, hasta la cama en que duermes te quitarán.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cambies los linderos que establecieron tus antepasados.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¿Conoces a alguna persona trabajadora? Servirá entre reyes, no estará entre la gente común.</w:t>
      </w:r>
    </w:p>
    <w:p>
      <w:pPr>
        <w:pStyle w:val="Heading2"/>
      </w:pPr>
      <w:r>
        <w:rPr>
          <w:lang w:val="es_ES" w:bidi="es_ES"/>
        </w:rPr>
        <w:t>Proverbios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comas con un gobernante, fíjate bien en lo que tienes frente 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 tienes mucho apetito, contrólate.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codicies sus manjares, pues esa comida es un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te fatigues tratando de hacerte rico; sé inteligente y renuncia a eso.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Las riquezas pueden desaparecer como si les salieran alas, se van volando como águilas.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 sientes a la mesa de un tacaño ni codicies sus manjares,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él es de los que siempre están calculando cuánto cuesta. “Come y bebe”, te dice, pero no es sincero.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Vomitarás lo poco que comiste, y habrás desperdiciado tus cumplidos.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malgastes tus palabras con el necio; él despreciará el consejo más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despojes al huérfano de su tierra cambiando de lugar los antiguos linderos,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su Defensor es poderoso; él mismo peleará su causa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Dedica tu corazón a la disciplina y tus oídos al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dejes de disciplinar al joven; por unos azotes no morirá.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corrección con la vara puede salvarlo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Hijo mío, tendré gran gozo si llegas a ser sabio;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 corazón se alegrará cuando tus labios hablen con rectitud.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envidies a los pecadores; más bien, honra siempre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Ciertamente hay un futuro para ti; tu esperanza no será destruida.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Hijo mío, escucha y sé sabio; mantén tu corazón en el camino correcto.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te juntes con los borrachos ni con los que comen en exceso,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el borracho y el glotón empobrecen; la somnolencia los viste de harapos.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Escucha a tu padre que te dio la vida; no desprecies a tu madre cuando sea anciana.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Adquiere la verdad y no la vendas; adquiere también sabiduría, disciplina e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padre del justo tiene de qué alegrarse; gran deleite es tener un hijo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Que se alegren tu padre y tu madre; que se regocije la que te dio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Hijo mío, dame tu corazón; que tus ojos se deleiten en mi ejemplo.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La prostituta es un pozo profundo; la mujer adúltera es una fosa estrecha.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Como un ladrón, ella espera escondida a su víctima; hace que muchos hombres sean infieles.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¿Quién tiene angustia? ¿Quién tiene tristeza? ¿Quién está siempre peleando? ¿Quién se queja todo el tiempo? ¿Quién recibe heridas sin razón? ¿Quién tiene los ojos enrojecidos?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Los que se la pasan bebiendo vino; los que se entretienen probando licores.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no te seduzca lo rojo del vino ni su brillo ni su agradable sabor,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pues al final muerde como serpiente, envenena como víbora.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Tus ojos verán alucinaciones; tu mente te hará decir estupideces.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Te sentirás como si durmieras en alta mar; como si estuvieras acostado en lo alto del mástil.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Dirás: “Me golpearon y ni siquiera lo sentí; no me di cuenta cuando me pegaron. ¿Cuándo despertaré para ir a buscar otro trago?”.</w:t>
      </w:r>
    </w:p>
    <w:p>
      <w:pPr>
        <w:pStyle w:val="Heading2"/>
      </w:pPr>
      <w:r>
        <w:rPr>
          <w:lang w:val="es_ES" w:bidi="es_ES"/>
        </w:rPr>
        <w:t>Proverbios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envidies a los malvados; no busques su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Pues su corazón trama violencia; sus labios hablan de causar problemas.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 sabiduría se construye la casa; con inteligencia se establecen sus cimientos.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Con conocimiento se llenan sus cuartos de toda clase de riquezas y objetos preciosos.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sabio es poderoso; el que tiene conocimiento es más fuerte.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hacer la guerra se necesita estrategia; la victoria se alcanza con muchos consejeros.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sabiduría está fuera del alcance del necio, que en la asamblea del pueblo no tiene nada que decir.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 que planea hacer el mal lo llaman intrigante.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planes del necio son pecado; todos aborrecen al insolente.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en los momentos de angustia te desanimas, tu fuerza es muy poca.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Rescata a los que van rumbo a la muerte; detén a los que se tambalean hacia la tumba.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dices: “Yo no sabía nada de esto”, ¿acaso no lo sabe el que examina los corazones? El que vigila tu vida lo sabe muy bien, y pagará a cada uno según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Hijo mío, come miel, porque es buena; la miel del panal es dulce al paladar.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Así de dulce será la sabiduría para tu alma; si la encuentras, tendrás un futuro prometedor, y tu esperanza no será destruida.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No hagas planes malvados contra la casa del justo; no destruyas el lugar donde él vive,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el justo puede caer 7 veces, pero se levanta de nuevo; en cambio, los malvados se hunden en la desgracia.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te alegres cuando tu enemigo caiga; no dejes que tu corazón se regocije cuando él tropiece,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el Señor verá lo que pasa y no le agradará, y apartará su enojo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te alteres por causa de los malvados; no sientas envidia de los impíos,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no hay futuro para el malvado; su lámpara se apagará.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Hijo mío, teme al Señor y honra al rey; no te juntes con los rebeldes,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de repente se desata su furor, ¡y quién sabe cuál será el castigo!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También estos son dichos de los sabios: Es malo mostrar favoritismo en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Al que declara inocente al culpable lo maldecirán los pueblos y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Pero serán bendecidos los que condenen al culpable.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La respuesta sincera es como un beso en los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Prepara primero tu trabajo en el campo y ten todo listo para la siembra; después de eso, construye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acuses a tu prójimo sin motivo; no mientas con tus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digas: “Le haré lo mismo que me hizo; le pagaré según lo que me hizo”.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Pasé junto al campo del perezoso, junto al viñedo de la persona sin sentido.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Estaba cubierto de espinas; la maleza lo había invadido, y su cerca de piedra estaba derruida.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Entonces observé y reflexioné sobre esto; miré y aprendí esta lección.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Duermes un poco más, cabeceas otro poco; cruzas los brazos para descansar otro rato,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así te llegará la pobreza como un asaltante. La escasez te atacará como un ladrón armado.</w:t>
      </w:r>
    </w:p>
    <w:p>
      <w:pPr>
        <w:pStyle w:val="Heading2"/>
      </w:pPr>
      <w:r>
        <w:rPr>
          <w:lang w:val="es_ES" w:bidi="es_ES"/>
        </w:rPr>
        <w:t>Proverbios 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Estos proverbios también son de Salomón. Fueron copiados por los escribas de Ezequías, rey de Judá.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 gloria de Dios ocultar un asunto; es honra del rey investigarlo.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Tan imposible como medir la altura del cielo o la profundidad de la tierra es conocer los pensamientos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Quita las impurezas de la plata y el orfebre podrá trabajar con ella;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quita a los malvados de la presencia del rey y su trono se afirmará en la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 des importancia delante del rey ni reclames un lugar entre los poderosos;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mejor que él te invite a subir y no que seas humillado delante de los poderosos. Lo que has visto con tus ojos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lo lleves de prisa al tribunal, porque tu prójimo puede ponerte en vergüenza y al final no sabrás qué hacer.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Defiende tu causa contra tu prójimo, pero no reveles el secreto de otro,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otros pueden oírte y ponerte en vergüenza, y nunca recobrarás tu buena reputación.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consejo oportuno es como manzanas de oro con incrustaciones de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Como anillo de oro o joya de oro fino es la reprensión del sabio para quien la escucha.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mensajero fiel es como el frescor de la nieve en los días más calurosos del verano; le da nuevos ánimos a su amo.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promete un regalo y no lo da es como nube y viento que no traen lluvia.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paciencia se puede convencer al gobernante; la lengua amable puede quebrantar hasta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¿Te gusta la miel? No comas demasiada; te puede provocar náuseas.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abuses de las visitas a tu amigo, pues se cansará de ti y acabará aborreciéndote.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Calumniar a alguien es tan dañino como herirlo con un hacha, una espada o una flecha.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Confiar en una persona desleal en momentos de angustia es como tener un diente roto o un pie lesionado.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Cantar canciones al que tiene afligido el corazón es como robarle el abrigo en pleno frío; es como echar vinagre en una herida.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Si tu enemigo tiene hambre, dale de comer; si tiene sed, dale de beber.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Así harás que se avergüence de lo que ha hecho, y el Señor te recompensará.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viento del norte trae con seguridad la lluvia, así también la lengua calumniosa trae miradas de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Es mejor vivir en un rincón de la azotea que en una casa espaciosa con una mujer pendenciera.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Las buenas noticias de tierras lejanas son como agua fría para la garganta sedienta.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Como fuente turbia o manantial contaminado es el justo que cede ante el malvado.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Así como comer mucha miel es malo, así es malo que uno busque su propia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Como ciudad con murallas derribadas es la persona que no sabe dominarse.</w:t>
      </w:r>
    </w:p>
    <w:p>
      <w:pPr>
        <w:pStyle w:val="Heading2"/>
      </w:pPr>
      <w:r>
        <w:rPr>
          <w:lang w:val="es_ES" w:bidi="es_ES"/>
        </w:rPr>
        <w:t>Proverbios 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nieve no es para el verano ni la lluvia para la cosecha; así tampoco los honores son para 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el gorrión sin rumbo o la golondrina sin nido, la maldición sin motivo jamás llega a su destino.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látigo es para el caballo, el freno para el burro; así la vara es para la espalda del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respondas al necio según su necedad, o tú mismo parecerás como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Responde al necio como se merece, para que no se crea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Confiar en que el necio lleve un mensaje es como cortarse los pies o sufrir violencia.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Inútil es el proverbio en la boca del necio, como inútiles son las piernas de un inválido.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Honrar al necio es tan absurdo como atar una piedra a la honda.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proverbio en la boca del necio es como espina en la mano del borracho.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Como arquero que hiere a cualquiera que pasa, así es el que contrata al necio o al que va de paso.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Como el perro vuelve a su vómito, así el necio vuelve a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más esperanza para el necio que para el que se cree muy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perezoso dice: “Hay un león en el camino, un león anda suelto por las calles”.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Sobre sus bisagras gira la puerta; sobre su cama gira el perezoso.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perezoso mete la mano en el plato, pero ni siquiera se la lleva a la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perezoso se cree más sabio que 7 sabios que saben responder.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Meterse en pleitos ajenos es como agarrar a un perro por las orejas.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Como loco que lanza flechas encendidas de muerte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es el que engaña a su amigo y luego dice: “Solo era una broma”.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Sin leña se apaga el fuego; sin chismes se acaba el pleito.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carbón aviva las brasas, la leña aviva el fuego; el pendenciero aviva los pleitos.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chismes son como bocados deliciosos; penetran hasta lo más profundo del ser.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Como baño de plata sobre olla de barro son las palabras suaves con corazón malvado.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odia disimula al hablar, pero en su corazón trama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le creas cuando te hable con dulzura; su corazón está lleno de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Puede ocultar su odio con engaños, pero su maldad quedará expuesta ante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cava una fosa caerá en ella; el que hace rodar una piedra será aplastado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 lengua mentirosa odia a sus víctimas; la boca aduladora causa la ruina.</w:t>
      </w:r>
    </w:p>
    <w:p>
      <w:pPr>
        <w:pStyle w:val="Heading2"/>
      </w:pPr>
      <w:r>
        <w:rPr>
          <w:lang w:val="es_ES" w:bidi="es_ES"/>
        </w:rPr>
        <w:t>Proverbios 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presumas del día de mañana, porque no sabes lo que traerá ese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sean otros quienes te alaben; no te alabes a ti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piedra es pesada y la arena cuesta cargarla, pero el enojo del necio pesa más que ambas.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ira es cruel y el enojo es abrumador, pero ¿quién puede enfrentarse a los celos?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 mejor la reprensión franca que el amor en secreto.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Son mejores las heridas del amigo que los besos del enemigo.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Hasta la miel empalaga al que está saciado; pero al hambriento hasta lo amargo le sabe dulce.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hombre que se aleja de su hogar es como el ave que abandona su nido.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consejo sincero de un amigo endulza el alma; como el perfume y el incienso alegran el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abandones a tu amigo ni al amigo de tu padre. No vayas a la casa de tu hermano cuando tengas problemas. Más vale vecino cerca que hermano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Hijo mío, sé sabio y alegra mi corazón; así podré responder a los que me desprecian.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prudente ve el peligro y se pone a salvo; el imprudente sigue adelante y sufre las consecuencias.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Toma en prenda la ropa del que se hizo fiador de un extraño; retenla como garantía si se hace responsable por desconocidos.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mejor saludo se vuelve una molestia cuando se da a gritos y de madrugada.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Como gotera constante en día lluvioso es la mujer pendenciera.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Lograr que deje de pelear es como dominar el viento o retener aceite en la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hierro se afila con el hierro, y las personas se afilan al relacionarse con otras personas.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cuida de la higuera come sus higos; el que cuida de su amo recibe honores.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Como el agua refleja el rostro, así el corazón refleja a la persona.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dominio de los muertos y la muerte nunca se sacian; tampoco los ojos del ser humano se dan por satisfechos.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fuego prueba la pureza de la plata y el oro; al ser humano lo prueban las alabanzas que recibe.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Aunque muelas al necio y lo vuelvas a moler, aunque lo machaques como al grano, no le quitarás la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No descuides la condición de tus rebaños. Cuida bien de tus ovejas,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ni las riquezas son perpetuas ni la corona dura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Cuando salga el pasto y brote el verdor, cuando se recoja la hierba de los montes,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tus ovejas te darán lana para vestidos; tus cabras te darán para comprar un terreno,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tendrás suficiente leche de cabra para alimentarte, para alimentar a tu familia y a tus siervos.</w:t>
      </w:r>
    </w:p>
    <w:p>
      <w:pPr>
        <w:pStyle w:val="Heading2"/>
      </w:pPr>
      <w:r>
        <w:rPr>
          <w:lang w:val="es_ES" w:bidi="es_ES"/>
        </w:rPr>
        <w:t>Proverbios 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malvado huye sin que nadie lo persiga; el justo vive confiado como un león.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hay rebelión en un país, se multiplican sus dirigentes; pero el gobernante sabio y entendido mantiene el orden.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gobernante que oprime a los pobres es como tormenta que arrasa la cosecha.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que abandonan la ley alaban al malvado; los que la cumplen luchan contra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malvados no comprenden la justicia; los que siguen al Señor lo entienden todo.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Más vale ser pobre y honrado que rico y perverso.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que obedece la ley es un hijo inteligente; el que anda con derrochadores avergüenza a su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aumenta su riqueza cobrando intereses la acumula para quien se compadece de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Dios detesta hasta las oraciones del que no presta atención a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lleva al justo por el camino del pecado caerá en su propia trampa; los intachables heredarán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rico se considera sabio; el pobre que es inteligente ve su realidad.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los justos prosperan, todos se alegran; cuando los malvados triunfan, todos se esconden.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oculta su pecado no prosperará; el que lo confiesa y lo abandona obtendrá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Feliz el que honra al Señor; el que endurece su corazón caerá en desgracia.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gobernante malo que oprime a los pobres es como el león rugiente o el oso hambriento.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gobernante sin sentido común oprimirá a su pueblo, pero el que no es avaro tendrá larga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asesino perseguido por su delito será un fugitivo hasta que muera; que nadie lo ayude.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es íntegro estará a salvo; el que es perverso será destruido.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que trabaja su tierra tendrá comida en abundancia; el que pierde el tiempo tendrá abundancia de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persona fiel recibirá bendiciones; la que quiere enriquecerse deprisa no quedará sin castigo.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está bien ser parcial con nadie; hasta por un pedazo de pan se puede pecar.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tacaño trata de enriquecerse rápidamente; pero eso lo conduce a la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Al final, se valora más la reprensión que el elogio.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roba a su padre o a su madre y dice que no hay nada malo en eso es amigo de criminales.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 codicia provoca peleas; la confianza en el Señor lleva a la prosperidad.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que confía en sí mismo es un necio; el que actúa con sabiduría estará a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ayuda al pobre no sufrirá pobreza; el que le niega su ayuda recibirá maldiciones.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Cuando los malvados triunfan, la gente se esconde; cuando los malvados perecen, los justos prosperan.</w:t>
      </w:r>
    </w:p>
    <w:p>
      <w:pPr>
        <w:pStyle w:val="Heading2"/>
      </w:pPr>
      <w:r>
        <w:rPr>
          <w:lang w:val="es_ES" w:bidi="es_ES"/>
        </w:rPr>
        <w:t>Proverbios 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persona que rechaza la corrección será destruida de repente y sin remedio.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los justos tienen el poder, el pueblo se alegra; cuando los malvados gobiernan, el pueblo sufre.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hijo que ama la sabiduría hace feliz a su padre; el que anda con prostitutas derrocha su riqueza.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rey que es justo da estabilidad a su nación; cuando exige tributos la destruye.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adula a su prójimo le está poniendo una trampa.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malvado queda atrapado en sus propios pecados; el justo canta de gozo.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justo conoce los derechos del pobre; al malvado no le importan.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alborotadores agitan toda la ciudad; los sabios calman la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un sabio lleva a juicio a un necio, no importa que se enoje o que se ría, no habrá solución.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asesinos detestan a los honestos; quieren matar al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necio deja salir toda su ira; el sabio la controla.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el gobernante presta atención a las mentiras, todos sus oficiales se corrompen.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opresor y el pobre tienen algo en común: el Señor les ha dado a ambos la vista.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rey que gobierna a los pobres con justicia asegura su trono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vara de la disciplina hace al hijo entendido; el hijo consentido es una vergüenza para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Cuando el malvado manda, el pecado aumenta; pero los justos vivirán para ver su caída.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Disciplina a tu hijo y te dará paz; traerá tranquilidad a tu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Cuando no hay dirección del Señor, el pueblo se extravía; ¡qué felices son los que son obedientes a la ley!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basta con palabras para corregir al siervo; aunque entiende, no obedece.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Hay más esperanza para el necio que para el que habla sin pensar.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siervo consentido desde su niñez al final traerá tristeza.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persona que se enoja fácilmente provoca pleitos; comete toda clase de pecados.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orgulloso será humillado, pero el humilde será ensalzado.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cómplice del ladrón se daña a sí mismo; aunque está bajo juramento, no testifica.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Temer al ser humano es una trampa peligrosa, pero confiar en el Señor trae seguridad.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Muchos buscan el favor del gobernante, pero la justicia solo viene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Los justos detestan a los malvados; los malvados detestan a los justos.</w:t>
      </w:r>
    </w:p>
    <w:p>
      <w:pPr>
        <w:pStyle w:val="Heading2"/>
      </w:pPr>
      <w:r>
        <w:rPr>
          <w:lang w:val="es_ES" w:bidi="es_ES"/>
        </w:rPr>
        <w:t>Proverbios 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Dichos de Agur, hijo de Jaqué. Mensaje. Palabras de este hombre. Oh Dios, estoy cansado, me siento agotado;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soy el más ignorante de todos, me falta discernimiento humano.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he alcanzado la sabiduría ni tengo conocimiento del Dios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¿Quién subió al cielo y descendió? ¿Quién recogió el viento en sus manos? ¿Quién envolvió las aguas en su manto? ¿Quién estableció todos los límites de la tierra? ¿Cuál es su nombre y el nombre de su hijo? Dímelo si lo sabes.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Toda palabra de Dios es verdadera; él protege a los que confían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añadas nada a sus palabras para que no te reprenda y quedes como un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Oh Señor, 2 cosas te pido antes de morir; no me las niegues.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Aparta de mí la mentira y la falsedad; no me des ni pobreza ni riquezas, dame solo el alimento que necesito cada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tengo mucho, tal vez te niegue y diga: «¿Quién es el Señor?”. Y si tengo poco, tal vez robe y deshonre tu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ofendas al esclavo delante de su amo, o él te maldecirá y sufrirás las consecuencias.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Hay quienes maldicen a su padre y no bendicen a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quienes se creen puros, pero no se han limpiado de su impureza.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Hay quienes se creen superiores y miran a todos con desprecio.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Hay quienes tienen dientes como espadas y mandíbulas como cuchillos para devorar a los pobres de la tierra y a los necesitados de este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sanguijuela tiene 2 hijas que siempre están pidiendo: “Dame más, más”. Hay 3 cosas, y hasta 4, que nunca quedan satisfechas: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dominio de los muertos, el vientre estéril, la tierra sedienta de agua y el fuego que nunca dice: «¡Basta!”.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Al que mira con desprecio a su padre y menosprecia a su madre anciana, que los cuervos le saquen los ojos y los buitres se lo coman.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Hay 3 cosas, y hasta 4, que me asombran y no entiendo: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cómo vuela el águila en el cielo, cómo se desliza la serpiente sobre la piedra, cómo pasa el barco por alta mar y cómo un hombre se porta con una joven.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Así actúa la mujer adúltera: come, se limpia la boca y después dice: “No he hecho nada malo”.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Hay 3 cosas que hacen temblar la tierra, y una cuarta que no puede soportar: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esclavo que llega a ser rey, el necio que tiene comida de sobra,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 mujer rechazada que al fin se casa y la criada que desplaza a su señora.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Hay 4 cosas pequeñas en la tierra, pero son más sabias que los sabios: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las hormigas, que no son fuertes, pero almacenan comida para el invierno;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los tejones, que no son poderosos, pero hacen su hogar entre las rocas;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las langostas, que no tienen rey, pero marchan todas en formación perfecta;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las lagartijas, que se atrapan con la mano, pero se encuentran hasta en los palacios de los reyes.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Hay 3 cosas, y hasta 4, que caminan con paso majestuoso: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león, poderoso entre los animales, que no retrocede ante nada;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gallo altivo, el macho cabrío y el rey cuando marcha al frente de su ejército.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Si te has enaltecido neciamente, o si has tramado el mal, ponte a pensar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que batir la leche produce mantequilla, que sonarse fuerte la nariz produce sangre, que provocar la ira produce pleitos.</w:t>
      </w:r>
    </w:p>
    <w:p>
      <w:pPr>
        <w:pStyle w:val="Heading2"/>
      </w:pPr>
      <w:r>
        <w:rPr>
          <w:lang w:val="es_ES" w:bidi="es_ES"/>
        </w:rPr>
        <w:t>Proverbios 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Estos son los dichos del rey Lemuel, instrucciones que le dio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Hijo mío, fruto de mi vientre, fruto de mis promesas,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gastes tu energía con mujeres, ni tu fuerza con las que arruinan a los reyes.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está bien que los reyes, oh Lemuel, beban vino en exceso, ni que los gobernantes se den al licor.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Pues si lo hacen pueden olvidar la ley y perjudicar la justicia de los oprimidos.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licor es para los moribundos; el vino, para los amargados.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beban para olvidar su pobreza y no recordar más sus penas.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¡Alza la voz por los que no tienen voz; defiende los derechos de los indefensos!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Alza la voz por los pobres y necesitados; procura que se les haga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Mujer ejemplar, ¿quién la puede encontrar? ¡Vale más que los rubíes!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Su esposo confía plenamente en ella; no le faltarán ganancias.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Ella le trae bien y no mal todos los días de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Sale en busca de lana y lino; con alegría trabaja con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Es como un barco mercante; trae su alimento de tierras lejanas.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Se levanta antes del amanecer; prepara el desayuno para su familia y asigna las tareas a sus criadas.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Sale a inspeccionar un terreno y lo compra; con sus ganancias planta un viñedo.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Está llena de energía; lista está para trabajar.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Ve que sus negocios prosperan; su lámpara no se apaga en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Sus manos están ocupadas hilando; sus dedos trabajan el hilo.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Les tiende la mano a los pobres y sostiene a los necesitados.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le preocupa que nieve; todos en su casa andan bien abrigados.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Ella misma hace sus mantas; se viste de púrpura y lino fino.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Su esposo es respetado en la comunidad; se sienta entre las autoridades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Ella hace ropa de lino y cinturones; los vende a los comerciantes.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Está revestida de fuerza y dignidad; no le teme al futuro.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Cuando habla, lo hace con sabiduría; cuando enseña, lo hace con amor.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Observa con cuidado lo que sucede en su casa; no come pan que no se haya ganado.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Sus hijos se levantan y la bendicen; su esposo la alaba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«Hay muchas mujeres destacadas; pero tú las superas a todas”.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Los encantos engañan y la belleza se pasa, pero la mujer que honra al Señor merece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¡Reconozcan todo lo que ha hecho y elogien sus obras ante todos!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