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2 Juan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Yo, el anciano, escribo a la señora elegida y a sus hijos. Los amo de verdad, y no solo yo, sino todos los que conocen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Los amamos por causa de la verdad que vive y permanecerá con nosotros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Que la gracia, la misericordia y la paz de Dios el Padre y de Jesucristo su Hijo estén con nosotros en verdad y en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Sentí una enorme alegría al encontrar a algunos de ustedes viviendo de acuerdo con la verdad, tal como el Padre nos mandó.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Ahora, señora, les ruego que nos amemos unos a otros. Este no es un mandamiento nuevo, sino el que hemos tenido desde el principio.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Amar consiste en vivir de acuerdo con los mandamientos de Dios. Este es el mandamiento, tal como lo han oído desde el principio: que vivan en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Andan por ahí muchos engañadores que no reconocen que Jesucristo vino como hombre de carne y hueso. El que enseña contra esto es el engañador y el anticristo.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Tengan cuidado de no perder el fruto de nuestro trabajo, no sea que no reciban la recompensa completa.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Todo el que se aparta de la enseñanza de Cristo no tiene a Dios. El que permanece en la enseñanza sí tiene tanto al Padre como al Hijo.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Si alguien va a visitarlos y no enseña estas cosas, no lo reciban en su casa ni le den la bienvenida.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Si lo hacen, se hacen cómplices de sus malas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Tengo muchas cosas que decirles, pero no quiero hacerlo por carta. Espero visitarlos pronto y hablar con ustedes cara a cara. Así nuestra alegría será completa.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Los hijos de tu hermana, la elegida, te mandan saludos.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