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Salmos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Qué feliz es el que no sigue el consejo de los malvados; el que no anda en el camino de los pecadores ni se sienta en la reunión de los burlones.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Qué feliz es el que se deleita en la ley del Señor; el que medita en ella día y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Es como un árbol plantado junto a corrientes de agua; da fruto en su tiempo y sus hojas jamás se marchitan. Todo lo que hace prospera.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es así con los malvados; ellos son como paja que arrastra 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eso, los malvados no resistirán el juicio; los pecadores no tendrán lugar en la asamblea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cuida la senda de los justos; el camino de los malvados lleva a la destrucción.</w:t>
      </w:r>
    </w:p>
    <w:p>
      <w:pPr>
        <w:pStyle w:val="Heading2"/>
      </w:pPr>
      <w:r>
        <w:rPr>
          <w:lang w:val="es_ES" w:bidi="es_ES"/>
        </w:rPr>
        <w:t>Salmos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¿Por qué se rebelan las naciones? ¿Por qué conspiran en vano los pueblos?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reyes de la tierra se rebelan; los gobernantes se unen contra el Señor y contra su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Dicen: “Rompamos sus cadenas; liberémonos de sus ataduras”.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el que está sentado en las alturas se ríe; el Señor se burla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Luego, en su ira, los reprende; en su furor los aterra.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Dice: “Yo he puesto a mi rey en Sion, mi monte sagrado”.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Proclamaré el decreto del Señor. Él me dijo: “Tú eres mi hijo; hoy mismo te he engendrado.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Pídeme, y te daré las naciones como herencia; tuyos serán los extremos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gobernarás con vara de hierro; los romperás como si fueran vasijas de barro”.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Ahora pues, reyes, actúen con sabiduría; dejen que se les instruya, gobernantes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Sirvan al Señor con temor; alábenlo con reverencia.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Ríndanle homenaje, no sea que se enoje y perezcan en el camino, pues su ira se enciende de repente. ¡Qué felices son todos los que en él buscan refugio!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David, cuando huía de su hijo Absalón.</w:t>
      </w:r>
    </w:p>
    <w:p>
      <w:pPr>
        <w:pStyle w:val="Heading2"/>
      </w:pPr>
      <w:r>
        <w:rPr>
          <w:lang w:val="es_ES" w:bidi="es_ES"/>
        </w:rPr>
        <w:t>Salmos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¡Oh Señor, cuántos son mis enemigos! ¡Muchos se levantan contra mí!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Muchos dicen de mí: “Dios no lo salvará”.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Pero tú, Señor, eres mi escudo; tú eres mi gloria, tú mantienes en alto mi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Clamé al Señor a pleno pulmón, y él me respondió desde su monte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Me acuesto y duermo tranquilo; despierto a salvo porque el Señor me cuida.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temo a los miles de enemigos que me rodean por todos 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¡Levántate, Señor! ¡Sálvame, Dios mío! Golpea en la cara a todos mis enemigos; rompe los dientes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salvación viene de ti, Señor. Que tu bendición esté sobre tu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instrumentos de cuerda. Salmo de David.</w:t>
      </w:r>
    </w:p>
    <w:p>
      <w:pPr>
        <w:pStyle w:val="Heading2"/>
      </w:pPr>
      <w:r>
        <w:rPr>
          <w:lang w:val="es_ES" w:bidi="es_ES"/>
        </w:rPr>
        <w:t>Salmos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Respóndeme cuando clamo, Dios mío, mi defensor. Alivia mi angustia. Ten piedad de mí; escucha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Ustedes, señores, ¿hasta cuándo convertirán mi gloria en deshonra? ¿Hasta cuándo amarán lo que no vale nada y buscarán la mentira?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Sepan que el Señor ha apartado para sí a los que le son fieles; el Señor me escuchará cuando lo llame.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Tiemblen, pero no pequen; mediten en su corazón cuando estén en su cama.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Confíen en el Señor y ofrézcanle sacrificios de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Muchos preguntan: «¿Quién nos mostrará algo bueno?”. Haz que brille sobre nosotros la luz de tu rostro,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Has puesto más alegría en mi corazón que la que sienten cuando abundan el grano y el 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Me acuesto en paz y duermo tranquilo; solo tú, Señor, me haces vivir confiado.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flautas. Salmo de David.</w:t>
      </w:r>
    </w:p>
    <w:p>
      <w:pPr>
        <w:pStyle w:val="Heading2"/>
      </w:pPr>
      <w:r>
        <w:rPr>
          <w:lang w:val="es_ES" w:bidi="es_ES"/>
        </w:rPr>
        <w:t>Salmos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Escucha mis palabras, Señor; atiende a mis gemidos.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Escucha mi clamor, rey mío y Dios mío, porque a ti dirijo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la mañana, Señor, escucha mi voz; al amanecer te presento mi oración y espero tu respuesta.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no eres un Dios que se complace en la maldad; los malvados no pueden habitar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arrogantes no pueden estar en tu presencia; tú aborreces a todos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Tú destruyes a los que dicen mentiras; al asesino y al tramposo los detestas,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Pero yo, por tu gran amor, entraré en tu templo; me inclinaré con reverencia hacia tu lugar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Señor, guíame con justicia por causa de mis enemigos; allana tu camino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 su boca no hay sinceridad; su interior está lleno de destrucción. Su garganta es un sepulcro abierto; con su lengua hablan engaños.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Condénalos, oh Dios; que caigan por sus propias trampas. Expúlsalos por sus muchos pecados, porque se han rebelado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Pero que se alegren todos los que confían en ti; que canten siempre de alegría, porque tú los proteges. Que se regocijen en ti los que aman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Tú bendices al justo, oh Señor; lo rodeas con tu amor como un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instrumentos de cuerda. Sobre la octava. Salmo de David.</w:t>
      </w:r>
    </w:p>
    <w:p>
      <w:pPr>
        <w:pStyle w:val="Heading2"/>
      </w:pPr>
      <w:r>
        <w:rPr>
          <w:lang w:val="es_ES" w:bidi="es_ES"/>
        </w:rPr>
        <w:t>Salmos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no me castigues en tu ira; no me reprendas en tu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Ten piedad de mí, Señor, porque estoy débil; sáname, Señor, porque mis huesos se estremecen.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alma está profundamente angustiada. ¿Hasta cuándo, Señor, hasta cuándo?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Vuélvete, Señor, y líbrame; sálvame por tu amor leal.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Pues si muriera, no podría alabarte; en el dominio de los muertos, ¿quién te alabará?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Estoy agotado de tanto gemir; cada noche empapo mi cama con lágrimas.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Mis ojos se consumen de dolor; envejecen por culpa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Apártense de mí, todos los que hacen el mal, porque el Señor ha escuchado mi llanto.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Señor ha escuchado mi súplica; el Señor ha aceptado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Todos mis enemigos serán avergonzados y aterrorizados; de repente retrocederán humillados.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Sigaión de David, que elevó al Señor acerca de Cus el benjaminita.</w:t>
      </w:r>
    </w:p>
    <w:p>
      <w:pPr>
        <w:pStyle w:val="Heading2"/>
      </w:pPr>
      <w:r>
        <w:rPr>
          <w:lang w:val="es_ES" w:bidi="es_ES"/>
        </w:rPr>
        <w:t>Salmos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ti busco refugio, Señor, Dios mío; sálvame de quienes me persiguen.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permitas que me despedacen como leones, que me destrocen sin que nadie me rescate.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Señor, Dios mío, si he hecho esto, si hay maldad en mis manos,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 le he hecho mal a mi amigo o he despojado sin razón a mi adversario,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que mi enemigo me persiga y me alcance. Que pisotee mi vida en el suelo y arrastre mi honor por el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¡Levántate, Señor, en tu ira! ¡Ponte de pie frente a la furia de mis enemigos! ¡Despierta, Dios mío, y que se haga justicia!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se reúnan los pueblos a tu alrededor; gobierna sobre ellos desde las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juzga a los pueblos. Júzgame, Señor, conforme a mi justicia y a mi integridad.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Pon fin a la maldad de los malvados, pero fortalece al justo, porque tú, Dios justo, examinas el corazón y la 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escudo es Dios; él salva a los de corazón recto.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Dios es un juez justo; cada día se enoja contra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no se arrepienten, afilará su espada; tensará su arco.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 preparado armas mortales; sus flechas están encendidas.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malvado concibe planes perversos; concibe maldad y da a luz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Cayó en la fosa que cavó; quedó atrapado en su propia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Su maldad se volverá contra él; su violencia caerá sobre su propia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Daré gracias al Señor por su justicia; cantaré alabanzas al nombre del Señor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«La canción del lagar». Salmo de David.</w:t>
      </w:r>
    </w:p>
    <w:p>
      <w:pPr>
        <w:pStyle w:val="Heading2"/>
      </w:pPr>
      <w:r>
        <w:rPr>
          <w:lang w:val="es_ES" w:bidi="es_ES"/>
        </w:rPr>
        <w:t>Salmos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Señor, soberano nuestro, ¡qué formidable es tu nombre en toda la tierra! Has establecido tu gloria sobre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medio de los labios de los pequeños y los bebés has establecido una fortaleza; así silencias al enemigo y al vengativo.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contemplo tus cielos, obra de tus dedos, la luna y las estrellas que has creado,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me pregunto: ¿qué es el ser humano para que pienses en él? ¿Qué es el mortal para que lo tomes en cuenta?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 hiciste un poco inferior a los seres celestiales; lo coronaste de gloria y de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Le diste autoridad sobre todo lo que has hecho; pusiste todo bajo su dominio: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las ovejas, los bueyes y los animales del campo;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las aves del cielo, los peces del mar; todo lo que recorre las sendas de los océanos.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Oh Señor, soberano nuestro, ¡qué formidable es tu nombre en toda la tierra!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«La muerte del hijo». Salmo de David.</w:t>
      </w:r>
    </w:p>
    <w:p>
      <w:pPr>
        <w:pStyle w:val="Heading2"/>
      </w:pPr>
      <w:r>
        <w:rPr>
          <w:lang w:val="es_ES" w:bidi="es_ES"/>
        </w:rPr>
        <w:t>Salmos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 alabaré, Señor, con todo mi corazón; contaré todas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 alegraré y me regocijaré en ti; cantaré alabanzas a tu nombre, oh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Mis enemigos retroceden y perecen delante de ti;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me has hecho justicia; desde tu trono has respaldado mi causa.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Has reprendido a las naciones y destruido a los malvados; has borrado sus nombres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enemigo ha quedado en ruinas eternas; has destruido sus ciudades; su recuerdo ha desaparecido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Pero el Señor reina para siempre; se sienta en su trono para juzgar.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Él juzga al mundo con rectitud; gobierna a las naciones con equidad.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Señor es refugio para los oprimidos; es refugio para ellos en tiempos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que conocen tu nombre confían en ti; nunca abandonas a quienes te buscan,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Canten al Señor, que reina en Sion; proclamen sus obras entre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que castiga a los asesinos cuida de los desvalidos; no olvida el clamor de los afligidos.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Ten compasión de mí, Señor; mira cómo sufro a manos de quienes me odian. Sácame de las puertas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Sálvame para que pueda alabarte delante del pueblo en las puertas de Jerusalén y me regocije por tu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Las naciones caen en la fosa que cavaron; quedan atrapadas en la trampa que pusieron.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Señor se ha dado a conocer por hacer justicia atrapando a los malvados en sus propios lazos.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malvados irán al dominio de los muertos; ese es el destino de las naciones que olvidan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el necesitado no será olvidado para siempre; la esperanza del pobre no se perderá eternamente.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¡Levántate, Señor! No permitas que el ser humano prevalezca; haz que las naciones se presenten ante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Hazlos temblar de miedo, Señor; que las naciones comprendan que no son más que mortales.</w:t>
      </w:r>
    </w:p>
    <w:p>
      <w:pPr>
        <w:pStyle w:val="Heading2"/>
      </w:pPr>
      <w:r>
        <w:rPr>
          <w:lang w:val="es_ES" w:bidi="es_ES"/>
        </w:rPr>
        <w:t>Salmos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¿Por qué te mantienes lejos, Señor? ¿Por qué te escondes en tiempos de angustia?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el malvado sea atrapado en sus propias trampas; que caiga en las intrigas que ha tramado.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malvado se jacta de los antojos de su corazón; alaba al codicioso y desprecia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malvado, en su arrogancia, no busca a Dios; en todos sus pensamientos no hay lugar para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 caminos siempre prosperan; tus juicios están muy lejos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 jacta de que ni Dios ni el ser humano pueden hacerle nada; se burla de todos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Su boca está llena de maldición, de engaño y violencia; bajo su lengua hay maldad y opresión.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 esconde en las afueras de las aldeas; desde allí acecha a sus víctimas; desde su escondite asesina al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Se agazapa como un león en su guarida. listo para atrapar al desvalido; atrapa al pobre arrastrándolo con su red.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Se agacha y se encorva; los indefensos caen en sus garras.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Piensa en su corazón: “Dios se ha olvidado; ha escondido su rostro y nunca lo verá”.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¡Levántate, Señor! ¡Levanta tu mano, oh Dios! No te olvides de los desvalidos.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¿Por qué el malvado te desprecia, oh Dios, y piensa en su corazón: “No me pedirás cuentas”?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tú ves el sufrimiento y el dolor; los tomas en cuenta y actúas. El desvalido se encomienda a ti; tú eres el auxilio del huérfano.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Rompe el brazo del malvado y del perverso; pídeles cuentas de su maldad hasta que no quede rastro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Señor es rey por siempre y para siempre. Las naciones serán borradas de su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Señor, tú conoces el anhelo de los desvalidos; escuchas su clamor y los consuelas.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Defenderás al huérfano y al oprimido, para que ningún ser humano vuelva a aterrorizarlos.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el Señor tengo refugio. ¿Cómo se atreven a decirme: “Huye a las montañas para protegerte”?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malvados tensan sus arcos; preparan sus flechas sobre las cuerdas para disparar desde las sombras contra los rectos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 los cimientos se derrumban, ¿qué puede hacer el justo?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está en su templo sagrado; el Señor tiene su trono en el cielo. Observa a toda la humanidad; sus ojos examinan a cada persona.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examina al justo, pero también al malvado; aborrece a los que aman la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Hará llover fuego y azufre sobre los malvados; un viento abrasador será su castigo.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es justo y ama la justicia; los rectos de corazón verán su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Sobre la octava. Salmo de David.</w:t>
      </w:r>
    </w:p>
    <w:p>
      <w:pPr>
        <w:pStyle w:val="Heading2"/>
      </w:pPr>
      <w:r>
        <w:rPr>
          <w:lang w:val="es_ES" w:bidi="es_ES"/>
        </w:rPr>
        <w:t>Salmos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¡Ayúdanos, Señor! Los justos van desapareciendo; ya no quedan personas fieles en este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Todos se mienten unos a otros; hablan con labios aduladores y corazón falso.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Señor acabará con todo labio adulador, con toda lengua arrogante que dice: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«Nuestra lengua es nuestra fuerza; nuestros labios nos defienden. Nadie será señor sobre nosotros”.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responde: “Me levantaré para defender a los oprimidos, a los pobres, a los necesitados. Los rescataré como ellos anhelan”.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palabras del Señor son puras, como plata refinada en el horno 7 veces.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Señor, tú protegerás a los tuyos; los guardarás para siempre de esta gente malvada.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malvados andan por todas partes, y la maldad es exaltada entre la gente.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¿Hasta cuándo me olvidarás, Señor? ¿Para siempre? ¿Hasta cuándo esconderás de mí tu rostro?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 soportaré esta angustia cada día? ¿Hasta cuándo triunfará mi enemigo sobre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Respóndeme, Señor, Dios mío; devuélveles la luz a mis ojos. No quiero entrar en el sueño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mis enemigos no digan: “Lo hemos vencido”. No les permitas celebrar mi caída.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Pero yo confío en tu gran amor; mi corazón se alegra porque tú me has salvado.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Cantaré salmos al Señor por el bien que me ha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Los necios dicen: “Dios no existe”. Están corrompidos, sus obras son detestables. No hay nadie que haga lo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mira desde el cielo a toda la humanidad para ver si hay alguien que tenga entendimiento y busque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Pero no, todos se han apartado; todos están corrompidos. No hay nadie que haga lo bueno, ni siquiera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¿Acaso no entienden los que hacen lo malo? Devoran a mi pueblo como si fuera pan; no invocan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Allí los invadirá el terror, porque Dios está con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malvados frustran los planes de los oprimidos, pero el Señor es su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¡Ojalá desde Sion viniera la salvación de Israel! Cuando el Señor restaure a su pueblo, Jacob se alegrará, Israel se regocijará.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¿quién puede morar en tu santuario? ¿Quién puede vivir en tu monte santo?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que vive con integridad y practica la justicia; el que dice la verdad desde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que no calumnia con su lengua; el que no hace mal a su prójimo ni causa desgracia a su vecino.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desprecia al malvado; el que honra a los que temen al Señor. El que cumple lo que promete aunque le cueste caro.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no presta su dinero con interés; el que no acepta soborno contra el inocente. El que así actúa jamás caerá.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Mictam de David.</w:t>
      </w:r>
    </w:p>
    <w:p>
      <w:pPr>
        <w:pStyle w:val="Heading2"/>
      </w:pPr>
      <w:r>
        <w:rPr>
          <w:lang w:val="es_ES" w:bidi="es_ES"/>
        </w:rPr>
        <w:t>Salmos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Guárdame, oh Dios, porque en ti busco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le dije al Señor: “Tú eres mi Señor; fuera de ti no poseo ningún bien”.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cuanto a los santos que están en la tierra, en ellos está toda mi delicia.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que corren tras otros dioses multiplican sus dolores. No ofreceré sus sacrificios de sangre ni pronunciaré sus nombres con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Señor, tú eres mi herencia y mi copa; tú aseguras mi suerte.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tierras que me han tocado son bellas; ¡qué hermosa herencia me ha correspondido!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Bendeciré al Señor que me aconseja; incluso de noche mi conciencia recibe instrucción.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Siempre tengo conmigo al Señor; si lo tengo a mi derecha, nada me hará caer.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eso mi corazón se alegra y mi ser se regocija; mi cuerpo también descansa seguro,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no me abandonarás en el dominio de los muertos; no permitirás que tu amado se pudra en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Me has mostrado el camino de la vida; en tu presencia hay plenitud de gozo, en tu mano derecha hay deleites eternos.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Oración de David.</w:t>
      </w:r>
    </w:p>
    <w:p>
      <w:pPr>
        <w:pStyle w:val="Heading2"/>
      </w:pPr>
      <w:r>
        <w:rPr>
          <w:lang w:val="es_ES" w:bidi="es_ES"/>
        </w:rPr>
        <w:t>Salmos 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Oh, Señor, escucha mi ruego de justicia; presta atención a mi clamor. Escucha mi oración, pues sale de labios sinceros.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mi vindicación venga de ti; tus ojos ven lo que es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 examinado mi corazón y me has visitado de noche; me has puesto a prueba y no has hallado maldad en mí. Mi boca no ha pecado,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seguido tus mandamientos. No he andado por los caminos de los violentos.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Mis pasos se han mantenido firmes en tus caminos; mis pies no han resbalado.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Te invoco porque tú me respondes, oh Dios; inclina tu oído hacia mí y escucha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Muéstrame tu gran amor, tú que salvas los que buscan refugio en ti contra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Protégeme como si fuera la niña de tus ojos; guárdame bajo la sombra de tus alas.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Protégeme de los malvados que me atacan, de los enemigos mortales que me rodean.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Cierran sus corazones endurecidos; hablan con arrogancia.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Están atentos a mis pasos, listos para derribarme.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Son como un león ansioso por despedazar; como un león joven al acecho.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Levántate, Señor, enfréntate a ellos y derríbalos; rescátame de los malvados con tu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Líbrame con tu mano de esta gente, Señor, de los que solo viven para este mundo. Tú llenaste su vientre con tus tesoros; sus hijos tienen abundancia y dejan lo que sobra a sus descendientes.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cuanto a mí, en justicia contemplaré tu rostro; me saciaré en tu presencia cuando despierte.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De David, siervo del Señor. David dedicó al Señor la letra de esta canción cuando el Señor lo libró de Saúl y de todos sus enemigos. Dijo así:</w:t>
      </w:r>
    </w:p>
    <w:p>
      <w:pPr>
        <w:pStyle w:val="Heading2"/>
      </w:pPr>
      <w:r>
        <w:rPr>
          <w:lang w:val="es_ES" w:bidi="es_ES"/>
        </w:rPr>
        <w:t>Salmos 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 amo, Señor, eres mi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es mi roca, mi fortaleza y mi libertador; mi Dios es la roca donde me refugio. Él es mi escudo y el poder que me salva, es mi torre alta.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Invoco al Señor, que merece toda alabanza, y estoy a salvo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olas de la muerte me envolvieron; torrentes de destrucción me abrumaron.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Las cuerdas del dominio de los muertos me rodearon; las trampas de la muerte se cruzaron en mi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mi angustia clamé al Señor, le pedí ayuda. Él me escuchó desde su templo; mi clamor llegó a sus oídos.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Entonces la tierra se sacudió y tembló; los cimientos de las montañas se estremecieron, se sacudieron porque él estaba enojado.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 su nariz salía humo; de su boca salían llamas devoradoras; arrojaba carbones ardiendo.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Abrió los cielos y descendió; bajo sus pies había densas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Montó sobre un querubín y voló por los cielos; se deslizó sobre las alas del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Hizo de la oscuridad de las nubes su refugio; lo rodeaban nubes oscuras y densas.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 repente, el resplandor de su presencia atravesó las nubes; lanzó granizo y carbones ardientes.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Señor tronó desde el cielo; el Dios supremo hizo oír su voz con granizo y carbones ardientes.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Disparó sus flechas y dispersó al enemigo; lanzó rayos y los puso en fuga.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 causa de tu reprensión, Señor, quedaron al descubierto las cuencas del mar; las bases del mundo quedaron expuestas por el soplo de tu aliento.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Desde lo alto extendió su mano y me agarró; me sacó de las aguas profundas.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Me libró de mi poderoso enemigo, de quienes me aborrecían y eran más fuertes que 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Me atacaron el día de mi desgracia, pero el Señor me sostuvo.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Me llevó a un lugar seguro; me rescató porque se deleita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Señor me recompensó porque hice lo correcto; me retribuyó porque mis manos están limpias.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He seguido sus caminos y no me he apartado de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He cumplido todas sus leyes; no he rechazado ninguno de sus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He sido intachable delante de él; me he guardado de pecar.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Señor me ha recompensado por hacer lo correcto; me ha tratado bien porque mis manos están limpias.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Señor, tú eres fiel con los fieles; eres intachable con los que son intachables.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Eres puro con los puros, pero inflexible con los perversos.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Tú salvas a los humildes; humillas a los orgullosos.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Tú enciendes mi lámpara; conviertes mi oscuridad en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Con tu poder puedo vencer a un ejército; con tu fuerza puedo escalar murallas.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Lo que Dios hace es perfecto; su palabra es completamente pura. Él protege a todos los que confían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¿Quién es Dios aparte de nuestro Señor? ¿Quién es la roca sino nuestro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Él me da fuerzas; hace perfecto mi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Hace que mis pies sean firmes como los de un venado; me mantiene seguro en las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Él me prepara para pelear en la batalla; me da la fuerza para tensar un arco de bronce.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Me proteges con el escudo de tu salvación; tu mano derecha me sostiene; tu bondad me hace prosperar.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Preparas el camino delante de mí para que mis pies no resbalen.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Perseguí a mis enemigos y los alcancé; no me detuve hasta derrotarlos.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Los aplasté y ya no pudieron levantarse; cayeron bajo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Me diste fuerzas para la batalla; mis enemigos se rindieron ante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Hiciste que mis enemigos huyeran de mí; destruí a todos los que me odiaban.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Pidieron ayuda, pero nadie vino a rescatarlos; clamaron al Señor, pero él no les respondió.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Los hice polvo como el polvo que vuela con el viento; los pisoteé como si fueran barro de las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Me libras de las contiendas del pueblo; me pusiste como jefe de las naciones. Pueblos que no conocía me sirven ahora.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Apenas me oyen, me obedecen; gente extranjera se somete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Pierden el valor y salen temblando de sus fortalezas.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¡El Señor vive! ¡Bendita sea mi roca! ¡Exaltado sea Dios, mi salvador!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Él es el Dios que me defiende; él puso los pueblos bajo mi dominio.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Él me libra de mis enemigos; me levanta por encima de mis adversarios; me rescata de hombres violentos.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Por eso te alabaré entre las naciones, Señor. Por eso canto salmos a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Él da grandes victorias a su rey; muestra amor a su ungido, a David y a sus descendientes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Los cielos declaran la gloria de Dios; el firmamento anuncia la obra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Un día transmite el mensaje al otro; una noche a la otra comparte el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hay lenguaje ni palabras; no se escucha su voz.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Sin embargo, su mensaje llega a toda la tierra; sus palabras alcanzan los confines del mundo. Dios puso en los cielos una tienda para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Sale como un novio de su alcoba; se alegra como un guerrero listo para correr.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Sale de un extremo del cielo y recorre su órbita hasta el otro extremo; nada escapa de su calor.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ley del Señor es perfecta: renueva las fuerzas. Sus instrucciones son confiables: dan sabiduría a los sencillos.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preceptos del Señor son rectos: alegran el corazón. Los mandamientos del Señor son claros: iluminan los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temor del Señor es puro: permanece para siempre. Los decretos del Señor son verdaderos: todos ellos son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Son más deseables que el oro, más que mucho oro refinado; son más dulces que la miel que gotea del panal.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medio de ellos adviertes a tu siervo; en guardarlos hay gran recompensa.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¿Quién puede ser consciente de todos sus errores? Perdóname aquellos de los que no me doy 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Líbrame también de pecar intencionalmente; no permitas que esos pecados me dominen. Así seré intachable y estaré libre de un gran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mis palabras y mis pensamientos sean agradables delante de ti, Señor, roca mía y redentor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Que el Señor te responda en el día de la angustia; que el nombre del Dios de Jacob te proteja.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te envíe ayuda desde su santuario; que te fortalezca desde Sion.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recuerde todas tus ofrendas; que acepte tus ofrendas quemadas.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te conceda los deseos de tu corazón; que haga realidad todos tus planes.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Cantaremos de alegría por tu victoria; levantaremos banderas en el nombre de nuestro Dios. Que el Señor cumpla todas tus peticiones.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Ahora sé que el Señor salva a su ungido; le responde desde su santo cielo con el poder salvador de su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Algunos confían en carros de guerra y otros en su caballería, pero nosotros confiamos en el nombre del Señor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Ellos se doblan y caen, pero nosotros nos levantamos y permanecemos firmes.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Concede la victoria al rey, Señor; respóndenos cuando clamamos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rey se alegra en tu fuerza, Señor; ¡cuánto se regocija por tu victoria!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 has concedido el deseo de su corazón; no le has negado lo que te pidió.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 has recibido con ricas bendiciones; has puesto sobre su cabeza una diadema de oro puro.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Te pidió vida y se la diste; le concediste una vida larga y duradera.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Grande es su gloria por tu victoria; lo has revestido de honor y majestad.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 has llenado de bendiciones eternas; lo has alegrado con el gozo de tu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rey confía en el Señor; por el amor inagotable del Altísimo, jamás caerá.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Tu mano alcanzará a todos tus enemigos; tu derecha alcanzará a los que te odian.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Cuando aparezcas, Señor, los consumirás como en un horno ardiente. El Señor los devorará en su ira y el fuego los consumirá.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Borrarás de la tierra a sus descendientes; su linaje desaparecerá de la humanidad.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Aunque tramen el mal contra ti, sus planes jamás tendrán éxito.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harás salir corriendo cuando apuntes tu arco hacia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Sé exaltado, Señor, en tu poder; cantaremos y alabaremos tu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«La cierva de la aurora». Salmo de David.</w:t>
      </w:r>
    </w:p>
    <w:p>
      <w:pPr>
        <w:pStyle w:val="Heading2"/>
      </w:pPr>
      <w:r>
        <w:rPr>
          <w:lang w:val="es_ES" w:bidi="es_ES"/>
        </w:rPr>
        <w:t>Salmos 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Dios mío, Dios mío, ¿por qué me has abandonado? ¿Por qué estás tan lejos de mi salvación y de mis palabras de angustia?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Dios mío, clamo a ti de día, pero no respondes; de noche clamo, pero no encuentro descanso.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Sin embargo, tú eres santo en tu trono, tú reinas sobre las alabanzas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Nuestros padres confiaron en ti y tú los libraste.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Clamaron a ti y fueron liberados; confiaron en ti y no fueron defraudados.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yo soy un gusano, no un ser humano; soy objeto de burla y desprecio por parte del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los que me ven se burlan de mí; lanzan insultos y menean la cabeza,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«Este confió en el Señor, ¡que él lo rescate! Si tanto lo ama, ¡que lo libre!”.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tú me sacaste del vientre de mi madre; me hiciste descansar confiado en su regazo.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Desde mi nacimiento fui puesto a tu cuidado; desde el vientre de mi madre, tú eres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te alejes de mí, pues la angustia está cerca y no encuentro nadie que me ayude.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Temibles enemigos me rodean, fuertes como los toros de Basán.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Abren contra mí sus fauces unos leones que desgarran y rugen.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Me siento como agua derramada; todos mis huesos están dislocados. Mi corazón se derrite en mi interior como si estuviera hecho de cera;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mi fuerza se secó como una vasija de barro; la lengua se me pega al paladar. Me has puesto en el polvo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Me rodean los perros; me acorrala una banda de malvados. Me han traspasado las manos y los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 pueden contar todos mis huesos. Ellos me miran con satisfacción;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se reparten mi ropa entre ellos; echan suertes sobre mi túnica.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Señor, no te quedes lejos; fuerza mía, ven pronto a ayudarme.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Rescátame de la muerte; líbrame de las garras de estos perros.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Sálvame de las fauces de estos leones; rescátame de los cuernos de estos toros salvajes.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Hablaré de ti a mis hermanos; te alabaré en medio de la congregación.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Alaben al Señor, los que le temen; hónrenlo, descendientes de Jacob; adórenlo, descendientes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No ha despreciado mi sufrimiento ni mi profunda angustia; no me ha dado la espalda ni se ha alejado de mí. Cuando clamé a él, me escuchó.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Me mueves a alabarte en medio de la gran congregación; cumpliré mis promesas delante de los que te honran.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Los pobres comerán hasta saciarse; los que buscan al Señor lo alabarán. ¡Que sus corazones vivan para siempre!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Todos los confines de la tierra se acordarán del Señor y se volverán a él; todas las familias de las naciones se postrarán ante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Lo harán porque del Señor es el reino; él gobierna sobre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Todos los ricos de la tierra festejarán y lo adorarán; ante él se postrarán todos los mortales, todos los que bajan al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Las generaciones futuras le servirán; se hablará del Señor a los que vengan después.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Proclamarán a un pueblo que aún no ha nacido: “Esta es la justicia que hace el Señor”.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Señor es mi pastor; nada me falta.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verdes pastos me hace descansar; me conduce junto a aguas tranquilas.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Me da nuevas fuerzas; me guía por sendas de justicia por amor a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Aunque pase por el valle más oscuro, no temeré peligro alguno, porque tú estás conmigo; tu vara y tu cayado me infunden aliento.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Preparas un banquete para mí delante de mis enemigos; unges mi cabeza con aceite; mi copa está que rebosa.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 bondad y tu amor me acompañarán todos los días de mi vida; y en la casa del Señor viviré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Del Señor es la tierra y todo lo que hay en ella; el mundo y todos sus habitantes.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Él fundó la tierra sobre los mares; la afirmó sobre las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¿Quién puede subir al monte del Señor? ¿Quién puede estar en su Lugar Santo?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tiene manos limpias y corazón puro; el que no adora ídolos ni jura con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Esa persona recibirá bendición del Señor; Dios su Salvador le hará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Así es con los que te buscan; con los que buscan tu rostro, oh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¡Ábranse, puertas antiguas; ábranse, puertas eternas, para que entre el Rey de la gloria!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¿Quién es este Rey de la gloria? El Señor, fuerte y poderoso; el Señor, poderoso en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¡Ábranse, puertas antiguas; ábranse, puertas eternas, para que entre el Rey de la gloria!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¿Quién es este Rey de la gloria? El Señor Todopoderoso es el Rey de la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 ti, Señor, elevo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ti confío, mi Dios. No permitas que me humillen. No dejes que mis enemigos celebren mis males.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Nadie que confía en ti será avergonzado; avergonzados serán los que traicionan sin 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Enséñame tus caminos, Señor; muéstrame tus sendas.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Guíame por tu verdad y enséñame, porque tú eres el Dios que me salva; en ti pongo mi esperanza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Acuérdate, Señor, de tu compasión y tu amor, que me has mostrado desde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recuerdes los pecados de mi juventud ni mis transgresiones; acuérdate de mí conforme a tu misericordia, por tu bondad,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Bueno y justo es el Señor; por eso enseña el camino a los pecadores.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Guía a los humildes en la justicia y les enseña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Todos los caminos del Señor son amor y fidelidad para quienes guardan su pacto y sus mandatos.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amor a tu nombre, Señor, perdona mi gran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¿Quién es el que teme al Señor? Dios le enseñará el camino que debe escoger.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Vivirá en prosperidad y sus descendientes poseerán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Señor se revela a quienes le temen, y les da a conocer su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Mis ojos están siempre en el Señor, porque solo él me librará de la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Vuélvete a mí y tenme compasión, porque estoy solo y afligido.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Las angustias de mi corazón se han aumentado; sácame de mis aflicciones.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Mira mi aflicción y mi angustia; perdona todos mis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Mira cuántos son mis enemigos y cuán violento es su odio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Guárdame y líbrame; que no sea yo avergonzado, pues en ti me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Que la integridad y la rectitud me protejan, porque en ti he puesto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Libra a Israel, oh Dios, de todas sus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Juzga mi causa, Señor, porque he vivido con integridad; he confiado en el Señor sin vacilar.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Ponme a prueba, Señor, examíname; prueba mi corazón y mi 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Tengo presente tu gran amor y he vivido conforme a tu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me relaciono con los mentirosos ni ando con los hipócritas.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Detesto la compañía de los malvados y me niego a unirme a los perversos.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Me lavo las manos en señal de mi inocencia y me acerco a tu altar, Señor,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para cantar tu alabanza y proclamar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Señor, amo tu santuario, el lugar donde habita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me dejes sufrir el destino de los pecadores ni me condenes junto con los asesinos.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Tienen las manos llenas de maldad y siempre están abiertos al soborno.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Pero yo hago lo que es correcto. Tenme compasión y sálvame.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Piso sobre suelo firme. Ante todos alabaré al Señor.</w:t>
      </w:r>
    </w:p>
    <w:p>
      <w:pPr>
        <w:pStyle w:val="Heading2"/>
      </w:pPr>
      <w:r>
        <w:rPr>
          <w:lang w:val="es_ES" w:bidi="es_ES"/>
        </w:rPr>
        <w:t>Salmos 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Señor es mi luz y mi salvación, ¿a quién temeré? El Señor es mi refugio, ¿de quién tendré miedo?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los malvados se lancen contra mí para destruirme, cuando mis enemigos me ataquen, tropezarán y caerán.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Aunque un ejército poderoso acampe contra mí, mi corazón no temerá; aunque estalle la guerra contra mí, aun así, yo confiaré.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Una sola cosa le pido al Señor, solo esto deseo: vivir en la casa del Señor todos los días de mi vida, para contemplar la hermosura del Señor y meditar en su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 el día de la angustia me esconderá en su refugio; me ocultará en lo secreto de su tienda y me pondrá en alto sobre una roca.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alzaré mi cabeza por encima de los enemigos que me rodean; en su tienda santa ofreceré sacrificios de alabanza y cantaré salmos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Escucha, Señor, mi clamor; ten piedad de mí y respóndeme.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 corazón te oye decir: “Busca mi rostro”. Tu rostro buscaré,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escondas de mí tu rostro; no rechaces con ira a tu siervo. Tú has sido mi ayuda; no me abandones ni me desampares, Dios de mi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Aunque mi padre y mi madre me abandonen, el Señor me recibirá.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Enséñame, Señor, tu camino; guíame por sendas rectas, porque tengo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me entregues al capricho de mis enemigos, porque se han levantado contra mí testigos falsos que respiran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una cosa sé: que veré la bondad del Señor en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Espera al Señor; sé fuerte y valiente. Sí, espera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 ti clamo, Señor, roca mía; no te quedes en silencio conmigo. Si te callas, seré como los que bajan a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Escucha mi voz cuando clamo pidiendo ayuda, cuando levanto mis manos hacia tu Lugar Santísimo.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me arrastres con los malvados, con los que hacen el mal, con los que hablan de paz con sus vecinos mientras planean maldad en su interior.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Dales el pago que merecen por sus acciones. Castígalos según la maldad que han hecho. Dales lo que se merecen por sus obras; págales conforme a sus hechos.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Como no les importa lo que el Señor ha hecho, ni consideran las obras de sus manos, él los derribará y nunca más los levantará.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Bendito sea el Señor, porque ha escuchado mi petición de ayuda.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es mi fuerza y mi escudo; en él confía mi corazón y me ayuda. Por eso mi corazón se llena de alegría y con mi canto le doy gracias.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es la fuerza de su pueblo y apoyo firme para su rey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Salva a tu pueblo, Señor, bendice tu heredad. Sé su pastor y llévalos en tus brazos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Alaben al Señor, seres celestiales; alaben su gloria y su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Alaben la gloria de su nombre; adórenlo en la belleza de su santidad.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voz del Señor resuena sobre las aguas; el Dios de gloria hace tronar su voz sobre las aguas inmensas.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voz del Señor es poderosa; la voz del Señor es majestuosa.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 voz del Señor quiebra los cedros; hace pedazos los cedros del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Hace que el Líbano salte como un becerro; que el monte Hermón salte como un toro joven.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voz del Señor produce llamaradas de fuego;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voz del Señor hace temblar el desierto; sacude el desierto de Cades.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voz del Señor hace retorcerse los robles; deja desnudos los bosques. En su templo todos proclaman su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Señor gobierna sobre las aguas torrenciales; el Señor reina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da fuerza a su pueblo; bendice a su pueblo con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para la dedicación de la casa. Salmo de David.</w:t>
      </w:r>
    </w:p>
    <w:p>
      <w:pPr>
        <w:pStyle w:val="Heading2"/>
      </w:pPr>
      <w:r>
        <w:rPr>
          <w:lang w:val="es_ES" w:bidi="es_ES"/>
        </w:rPr>
        <w:t>Salmos 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 exaltaré, Señor, porque me has rescatado; no dejaste que mis enemigos se burlaran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Señor, Dios mío, a ti clamé y tú me sanaste.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Me rescataste del dominio de los muertos; me sacaste de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¡Canten al Señor, ustedes sus santos! Alaben su santo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 ira dura un instante; su favor dura toda la vida. Por la noche hay llanto, pero al amanecer llega la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me sentía seguro, dije: “Jamás seré sacudido”.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Señor, con tu bondad me hiciste fuerte como una montaña. Pero cuando escondiste tu rostro, quedé desolado.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Clamo a ti, Señor; te suplico con fervor.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ganas con mi muerte, con mi descenso al lugar de los muertos? ¿Acaso el polvo te alabará o proclamará tu fidelidad?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Escúchame, Señor, y ten misericordia de mí; Señor, ayúdame tú.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Transformaste mi lamento en danza; me quitaste la ropa de luto y me pusiste la de alegría,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que mi corazón te cante y no se quede en silencio. Señor, Dios mío, te daré gracias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ti, Señor, busco refugio; no permitas que me avergüencen. Rescátame y líbrame por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Escúchame pronto cuando te llamo; inclina tu oído hacia mí. Sé mi roca de refugio, mi fortaleza donde esté a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Tú eres mi roca y mi fortaleza; por tu nombre, guíame y condúceme.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Sácame de la trampa que me han tendido, porque tú eres mi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 tus manos encomiendo mi espíritu. Tú me has rescatado, Señor, Dios fiel.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Detesto a los que adoran ídolos inútiles; yo confío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Me alegraré y me regocijaré en tu gran amor; tú viste mi aflicción y conociste las angustias de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me entregaste al enemigo; me pusiste en un lugar seguro.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¡Ten compasión de mí, Señor, porque estoy angustiado! Mis ojos se consumen de tanto llorar; mi alma y mi cuerpo están agotados.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vida se consume en la aflicción; mis años se acortan entre gemidos. Las fuerzas me faltan por mi sufrimiento; mis huesos se debilitan.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Soy objeto de burla para todos mis enemigos; mis vecinos me desprecian y mis amigos se espantan. Los que me ven en la calle huyen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Me han olvidado como si estuviera muerto; soy como una vasija destrozada.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He oído los rumores de muchos; el terror me rodea por todas partes. Conspiran juntos contra mí; hablan de quitarme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yo confío en ti, Señor; digo: “Tú eres mi Dios”.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tus manos está mi vida; líbrame de mis enemigos y perseguidores.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Haz brillar tu rostro sobre tu siervo; sálvame por tu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Señor, no permitas que sea avergonzado, porque a ti he clamado; que sean avergonzados los malvados y silenciados en el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Que sean silenciados sus labios mentirosos; ellos hablan contra los justos con arrogancia, desprecio y orgullo.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¡Cuán grande es tu bondad para los que te honran! La has reservado para quienes se refugian en ti, delante de todo 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Los escondes en el refugio de tu presencia, lejos de las conspiraciones humanas; los proteges en tu tienda, lejos de las lenguas acusadoras.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Bendito sea el Señor, porque me ha mostrado su maravilloso amor cuando estaba rodeado de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 mi angustia dije: “Estoy expulsado de tu presencia”. Pero tú escuchaste mi súplica cuando clamé a ti pidiendo ayuda.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¡Amen al Señor, ustedes que le son fieles! El Señor protege a los que le son leales, pero castiga severamente a los arrogantes.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Sean fuertes y valientes todos los que esperan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32:1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Qué feliz es aquel cuya culpa ha sido perdonada, cuyo pecado ha sido cubierto.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Qué feliz es aquel a quien el Señor no le toma en cuenta su maldad, en cuyo espíritu no hay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Mientras estuve callado, mi cuerpo se consumió; gemía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Día y noche tu mano pesaba sobre mí; mi fuerza se evaporaba como el agua bajo el calor del verano.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te confesé mi pecado; no oculté mi maldad. Me dije: “Confesaré mis transgresiones al Señor”. ¡Y tú perdonaste la culpa de mi pecado!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toda persona fiel te busque mientras puedas ser hallado; aunque las aguas crezcan y se desborden, no la alcanzarán.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 eres mi refugio; me proteges del peligro y me rodeas con cánticos de liberación.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dice: “Yo te enseñaré; te guiaré por el mejor camino para tu vida. Yo te aconsejaré y cuidaré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seas como el caballo o la mula, que no tienen entendimiento y necesitan freno y brida para ser guiados”.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Muchos dolores sufre el malvado, pero el amor del Señor rodea al que confía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¡Alégrense en el Señor, ustedes los justos! ¡Canten de alegría todos los de corazón sincero!</w:t>
      </w:r>
    </w:p>
    <w:p>
      <w:pPr>
        <w:pStyle w:val="Heading2"/>
      </w:pPr>
      <w:r>
        <w:rPr>
          <w:lang w:val="es_ES" w:bidi="es_ES"/>
        </w:rPr>
        <w:t>Salmos 33:1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¡Canten de alegría al Señor, ustedes los justos! Es propio de los íntegros alabar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Alaben al Señor con el arpa; cántenle alabanzas con la lira.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Cántenle una canción nueva; toquen con destreza y canten con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palabra del Señor es recta; él es fiel en todo lo que hace.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ama la justicia y el derecho; la tierra está llena de su amor fiel.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su palabra se formaron los cielos; por el soplo de su boca, todo el firmamento.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Él junta las aguas del mar como en un montón; guarda los océanos en sus depósitos.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toda la tierra tema al Señor; que todos los pueblos le teman con reverencia.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habló, y todo existió; él ordenó, y todo se formó.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Él frustra los planes de las naciones; deshace los proyectos de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Pero los planes del Señor permanecen firmes para siempre; sus propósitos son eternos.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Qué feliz es la nación cuyo Dios es el Señor; el pueblo que él eligió como suyo.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Señor mira desde el cielo y ve a toda la humanidad.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Desde su trono observa a todos los habitantes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Él formó el corazón de cada uno; conoce todo lo que hacen.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Ningún rey se salva por tener un gran ejército; ningún guerrero se libra por su gran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caballo de guerra no garantiza la victoria; a pesar de su gran fuerza, no puede salvar.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el Señor cuida de los que le temen, de los que confían en su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Él los salva de la muerte; en tiempos de hambre los mantiene con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Nosotros esperamos en el Señor; él es nuestra ayuda y nuestro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 él se alegra nuestro corazón; confiamos en su santo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Que tu gran amor esté sobre nosotros, Señor, porque en ti ponemos nuestra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David, cuando fingió estar demente ante Abimélec, por lo cual este lo arrojó de su presencia.</w:t>
      </w:r>
    </w:p>
    <w:p>
      <w:pPr>
        <w:pStyle w:val="Heading2"/>
      </w:pPr>
      <w:r>
        <w:rPr>
          <w:lang w:val="es_ES" w:bidi="es_ES"/>
        </w:rPr>
        <w:t>Salmos 34:1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Bendeciré al Señor en todo momento; siempre estaré alabándolo.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el Señor me glorío; que los humildes lo oigan y se alegren.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Engrandezcan al Señor conmigo; exaltemos juntos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Busqué al Señor, y él me respondió; me libró de todos mis temores.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que miran al Señor quedan radiantes de alegría; jamás se cubre su rostro de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Este pobre clamó, y el Señor lo escuchó; lo salvó de todas sus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ángel del Señor acampa alrededor de los que le temen y se encarga de librarlos.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Prueben y vean que el Señor es bueno; qué felices son los que se refugian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Teman al Señor, ustedes sus santos; nada les falta a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cachorros de león sufren necesidad y pasan hambre; pero a los que buscan al Señor no les falta ningún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Vengan, hijos míos, escúchenme; les enseñaré el temor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¿Quieren vivir muchos años y disfrutar de la vida?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Cuiden su lengua del mal y sus labios de hablar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Apártense del mal y hagan el bien; busquen la paz y síganla.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ojos del Señor se fijan en los justos, y sus oídos están atentos a su clamor.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Señor se opone a los que hacen el mal; borrará su memoria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justos claman y el Señor los escucha; los libra de todas sus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Señor está cerca de los que tienen el corazón quebrantado; salva a los de espíritu abatido.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Muchas son las tribulaciones del justo, pero el Señor lo libra de todas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Él protege todos sus huesos; ni uno solo le romperán.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maldad destruirá al malvado; los que odian al justo serán condenados.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Señor redime a sus siervos; no serán condenados los que se refugian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35:1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ataca a los que me atacan; combate a los que me combaten.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Toma tu escudo y tu armadura; levántate y ven en mi ayuda.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Toma tu lanza y cierra el paso a mis perseguidores; dile a mi alma: “Yo soy tu salvación”.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sean avergonzados y humillados los que buscan matarme; que retrocedan confundidos los que traman mi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sean como paja arrastrada por el viento; que el ángel del Señor los acose.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su camino sea oscuro y resbaladizo; que el ángel del Señor los persiga.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Sin motivo me tendieron una trampa; sin motivo cavaron una fosa para atraparme.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Pues que la ruina los sorprenda de repente; que caigan en la trampa que pusieron, que caigan en su propia fosa.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yo me alegraré en el Señor; me regocijaré en que él me salva.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Todo mi ser dirá: «¿Quién como tú, Señor? Tú libras al pobre del que es más fuerte que él; libras al pobre y al necesitado de quien lo despoja”.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Testigos malvados se levantan contra mí; me acusan de cosas que desconozco.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Me pagan mal por bien; estoy desesperado.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cuando ellos enfermaron, yo me vestí de luto; me humillé ayunando. Me esforcé en oraciones inútiles.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Anduve de luto como si fuera mi amigo o mi hermano; me incliné de dolor como quien llora por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cuando tropecé, ellos se alegraron y se juntaron contra mí; se juntaron atacantes que yo ni siquiera conocía.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Me calumniaban sin cesar; apretaban los dientes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Señor, ¿hasta cuándo vas a quedarte sin hacer nada? Rescata mi vida de sus ataques; salva mi preciosa vida de estos leones.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Te daré gracias ante todos; te alabaré en medio de una gran multitud.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permitas que mis enemigos se alegren de mi caída; no dejes que se burlen los que me odian sin 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 hablan de paz; traman engaños contra la gente pacífica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Abren la boca contra mí y exclaman: «¡Ajá! ¡Lo vimos con nuestros propios ojos!”.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Señor, tú lo has visto. No guardes silencio; no te alejes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¡Despierta, Señor, Dios mío! Hazme justicia y defiéndeme.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Júzgame conforme a tu justicia, Señor, Dios mío; no permitas que se alegren de mis males.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permitas que digan: «¡Ajá! ¡Esto es lo que queríamos!”. No los dejes decir: «¡Nos lo hemos tragado vivo!”.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Que sean avergonzados y humillados los que se alegran de mi desgracia; que sean cubiertos de vergüenza y deshonra los que se creen superiores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Que se alegren y se regocijen los que desean mi bien; que digan siempre: «¡Grande es el Señor, que se deleita en el bienestar de su siervo!”.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Mi lengua proclamará tu justicia; te alabaré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De David, el siervo del Señor.</w:t>
      </w:r>
    </w:p>
    <w:p>
      <w:pPr>
        <w:pStyle w:val="Heading2"/>
      </w:pPr>
      <w:r>
        <w:rPr>
          <w:lang w:val="es_ES" w:bidi="es_ES"/>
        </w:rPr>
        <w:t>Salmos 36:1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pecado susurra al malvado en lo profundo de su corazón; no hay temor de Dios ante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su orgullo, se engaña a sí mismo; no puede ver lo malvado que 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Las palabras de su boca son maldad y engaño; ha dejado de ser sabio y ya no puede hacer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Trama maldades incluso en la cama; se aferra a su mal camino y no rechaza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 amor, Señor, llega hasta el cielo; tu fidelidad, hasta las nubes.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 justicia es como las altas montañas; tus juicios, como el gran océano. Señor, tú cuidas de las personas y los animales.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¡Cuán precioso es tu amor, oh Dios! Los seres humanos se refugian a la sombra de tus alas.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 sacian de la abundancia de tu casa y beben del torrente de tus delicias.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Pues en ti está la fuente de la vida; en tu luz vemos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Derrama tu amor sobre los que te conocen; tu justicia, sobre los de corazón sincero.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permitas que me pisotee el orgulloso; no dejes que la mano del malvado me expulse.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Miren cómo han caído los malhechores; derribados, sin poder levantarse.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37:1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te irrites por causa de los malvados; no envidies a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Pronto se secarán como el pasto; se marchitarán como la hierba verde.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Confía en el Señor y haz el bien; habita en la tierra y cultiva la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Encuentra tu alegría en el Señor y él te concederá los deseos de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Encomienda tu camino al Señor; confía en él, y él actuará.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Hará brillar tu justicia como la luz del alba; tu rectitud resplandecerá como el sol del mediodía.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Guarda silencio ante el Señor y espera pacientemente en él; no te irrites por el que prospera en su camino ni por el que ejecuta sus malas intenciones.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Contén la ira y abandona el furor; no te irrites, pues solo causarás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malvados serán eliminados, pero los que esperan en el Señor heredarán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Dentro de poco, los malvados dejarán de existir; los buscarás y no los encontrarás.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Pero los humildes heredarán la tierra y disfrutarán de gran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malvados traman contra los justos y aprietan sus dientes contra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el Señor se ríe de ellos, pues sabe que se acerca su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malvados sacan la espada y tensan el arco para matar a los pobres y necesitados, para asesinar a los que viven rectamente.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su espada les atravesará el corazón y sus arcos quedarán destrozados.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Más vale lo poco del justo que las grandes riquezas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poder de los malvados será quebrantado, pero el Señor sostiene a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Señor conoce los días de los justos, y su herencia será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pasarán vergüenza en tiempos difíciles; en tiempos de hambre tendrán suficiente.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Pero los malvados perecerán; los enemigos del Señor se consumirán como la hierba del campo y desaparecerán como el humo.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Los malvados piden prestado y no lo devuelven, pero los justos pagan y dan generosamente.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que el Señor bendice heredarán la tierra, pero los que él maldice serán eliminados.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Señor afirma los pasos de los justos; se complace en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Aunque tropiecen, no caerán, porque el Señor los sostiene de la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Fui joven y ahora soy viejo, pero nunca he visto al justo abandonado ni a sus hijos mendigando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Siempre presta con generosidad; sus hijos son una bendición.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Apártate del mal y haz el bien; así tendrás un hogar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Señor ama la justicia y no abandona a sus fieles. Ellos son sus protegidos para siempre, pero la descendencia de los malvados será destruida.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Los justos heredarán la tierra y vivirán en ella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 boca del justo habla con sabiduría; su lengua proclama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ley de su Dios está en su corazón; sus pies no resbalan.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Los malvados acechan a los justos y buscan cómo matarlos.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Pero el Señor no los dejará en sus manos ni permitirá que sean condenados en el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Espera en el Señor y sigue su camino; él te exaltará para que heredes la tierra. Cuando los malvados sean eliminados, tú lo verás.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He visto al malvado y violento extenderse como un árbol frondoso.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Pero luego pasó y ya no estaba; lo busqué, y ya no lo encontré.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Observa al íntegro y mira al recto, porque hay un futuro para la persona de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Pero los transgresores serán destruidos por completo; el futuro de los malvados será eliminado.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La salvación de los justos la da el Señor; él es su fortaleza en tiempos difíciles.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El Señor los ayuda y los libra, los rescata de los malvados, pues se refugian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David, para las ofrendas memoriales.</w:t>
      </w:r>
    </w:p>
    <w:p>
      <w:pPr>
        <w:pStyle w:val="Heading2"/>
      </w:pPr>
      <w:r>
        <w:rPr>
          <w:lang w:val="es_ES" w:bidi="es_ES"/>
        </w:rPr>
        <w:t>Salmos 38:1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no me reprendas en tu enojo; no me castigues en tu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Tus flechas se han clavado en mí; tu mano ha caído con fuerza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tu enojo, nada está bien en mi cuerpo; por mi pecado, nada está bien en mis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Mis culpas me abruman; son una carga demasiado pesada para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Mis heridas se han infectado y apestan; todo por mi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Estoy encorvado y abatido; ando angustiado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Tengo fiebre y mi cuerpo está enfermo; no hay en mí nada sano.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Estoy débil y completamente abatido; gimo por la angustia de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Señor, tú conoces mis anhelos; no se te escapa ninguno de mis gemidos.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corazón late desbocado; me abandonan las fuerzas y se apaga la luz de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vecinos y mis amigos se mantienen lejos por mi enfermedad; hasta mi propia familia se ha alejado.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Mientras tanto, mis enemigos buscan acabar con mi vida; los que quieren hacerme daño planean mi ruina y traman engaños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yo me hago el sordo y no los escucho; me quedo mudo, como si no pudiera hablar.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Soy como alguien que no oye y no puede responder en su defensa.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yo espero en ti, Señor; tú responderás, Señor, Dios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dejes que se burlen de mí cuando tropiece; no dejes que se alegren de mi caída.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Estoy a punto de caer; este dolor no me abandona ni un instante.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Confieso mis pecados; lamento profundamente lo que hice.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Pero mis enemigos están vivos y fuertes; muchos me odian sin motivo.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Me pagan mal por bien; me odian porque busco hacer lo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me abandones, Señor; no te alejes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¡Ven pronto a ayudarme, Señor, mi salvador!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Para Jedutún. Salmo de David.</w:t>
      </w:r>
    </w:p>
    <w:p>
      <w:pPr>
        <w:pStyle w:val="Heading2"/>
      </w:pPr>
      <w:r>
        <w:rPr>
          <w:lang w:val="es_ES" w:bidi="es_ES"/>
        </w:rPr>
        <w:t>Salmos 39:1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Me dije a mí mismo: “Voy a cuidar mi conducta; no pecaré con mi lengua. Me pondré una mordaza en la boca cuando los malvados me rodeen”.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 quedé en silencio, sin decir nada; ni siquiera hablé de cosas buenas. Pero mi angustia aumentó.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corazón ardía dentro de mí; mientras más lo pensaba, más se encendía el fuego. Entonces hablé y dije: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«Señor, hazme saber cuán pronto llegará mi fin; muéstrame cuán breve es mi vida. Hazme entender lo pasajera que es mi existencia.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Mira, mi vida es muy breve; toda mi existencia es como nada ante ti. La vida humana es solo un suspiro.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ser humano es solo una sombra que pasa; se afana sin sentido. Acumula riquezas sin saber quién las disfrutará.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Ahora, Señor, ¿qué espero? Mi única esperanza está en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Líbrame de todas mis transgresiones; no permitas que los necios se burlen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Guardo silencio, no abro mi boca, porque tú eres quien lo ha permitido.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Aparta de mí tu castigo; estoy agotado bajo el peso de tu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Tú castigas al ser humano, lo reprendes por su pecado; destruyes su belleza como si fuera un insecto. Sí, el ser humano es solo un soplo.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Escucha mi oración, Señor; presta atención a mi clamor de auxilio. No permanezcas en silencio ante mis lágrimas, porque ante ti soy un extranjero, un peregrino como todos mis antepasados.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Aparta tu mirada de mí y déjame sonreír de nuevo antes de partir y dejar de existir”.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40:1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Esperé pacientemente en el Señor; él se inclinó hacia mí y escuchó mi clamor.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 sacó del pozo de la destrucción, del lodo y del fango. Puso mis pies sobre una roca y me colocó sobre terreno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Puso en mi boca un cántico nuevo, un himno de alabanza a nuestro Dios. Muchos verán esto y sentirán temor; confiarán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Dichoso el que pone su confianza en el Señor y no busca a los soberbios ni a los que siguen la mentira.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Señor, Dios mío, muchas son las maravillas que has hecho y los planes que tienes para nosotros. Nadie puede compararse contigo. Si quisiera proclamarlos y hablar de ellos, serían más de las que puedo contar.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te deleitas en sacrificios ni ofrendas; me has abierto los oídos. No pediste ofrendas quemadas ni sacrificios por el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eso dije: “Aquí estoy, como está escrito de mí en el libro.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Disfruto al hacer tu voluntad, Dios mío; tu ley la llevo dentro del corazón”.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He proclamado tu justicia en la gran asamblea; no he cerrado mis labios, como tú sabes,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he ocultado tu justicia en mi corazón; he proclamado tu fidelidad y tu salvación. No he callado tu gran amor ni tu verdad ante la gran asamblea.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¡Señor, no apartes de mí tu compasión! Tu gran amor y tu verdad me protejan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Tantos males me rodean que no puedo contarlos; mis pecados me han alcanzado, y ya no puedo ver. Son más que los cabellos de mi cabeza, y mi corazón pierde su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¡Señor, líbrame, te lo ruego! ¡Señor, ven pronto a ayudarme!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Sean avergonzados y humillados los que intentan quitarme la vida; sean deshonrados y confundidos los que desean mi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queden horrorizados y avergonzados los que se burlan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que se alegren y se gocen en ti todos los que te buscan; que los que aman tu salvación digan siempre: «¡Grande es el Señor!”.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 cuanto a mí, soy pobre y necesitado, pero el Señor piensa en mí. Tú eres mi ayuda y mi libertador. ¡Dios mío, no tardes!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41:1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Feliz el que piensa en el pobre; el Señor lo librará en el día de la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lo protegerá y le dará vida; será bendecido en la tierra y no será entregado al capricho de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Señor lo sostendrá en su cama de enfermo; lo restaurará de su dolencia.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dije: “Señor, ten compasión de mí; sáname, porque he pecado contra ti”.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Mis enemigos dicen cosas malas de mí: «¿Cuándo morirá y desaparecerá su nombre?”.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vienen a verme, hablan con falsedad; recogen chismes en su corazón y salen a difundirlos por todas partes.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los que me odian murmuran entre sí contra mí; me atribuyen lo peor.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Dicen: “Una enfermedad mortal lo ha atacado; ya no se levantará de donde está acostado”.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Hasta mi amigo íntimo, en quien confiaba, el que compartía mi pan, se volvió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Pero tú, Señor, ten compasión de mí; levántame para que pueda pagarles lo que merecen.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Sé que te complaces en mí porque no has permitido que mis enemigos triunfen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Me has preservado por mi integridad; me has permitido estar en tu presencia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Bendito sea el Señor, el Dios de Israel, desde la eternidad y para siempre. Amén y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Masquil de los hijo de Coré.</w:t>
      </w:r>
    </w:p>
    <w:p>
      <w:pPr>
        <w:pStyle w:val="Heading2"/>
      </w:pPr>
      <w:r>
        <w:rPr>
          <w:lang w:val="es_ES" w:bidi="es_ES"/>
        </w:rPr>
        <w:t>Salmos 42:1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Como el ciervo jadea anhelando el agua, así te anhelo yo, oh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Tengo sed de Dios, del Dios vivo. ¿Cuándo podré ir a presentarme ante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Mis lágrimas son mi alimento día y noche, mientras me dicen todo el día: «¿Dónde está tu Dios?”.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Recuerdo aquellos tiempos y me consume la tristeza. Recuerdo cuando iba con la multitud y la conducía hacia el templo de Dios entre cantos de alegría y alabanza, celebrando con gran gozo.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¿Por qué desalentarme? ¿Por qué estar desanimado? Pondré mi esperanza en Dios. Aún lo alabaré; él es mi Salvador y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Aquí estoy deprimido y abatido, pero meditaré en tu bondad desde esta tierra junto al Jordán, desde las alturas del Hermón y el monte Mizar.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Escucho el estruendo de las aguas turbulentas; tus olas y tus corrientes caen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Durante el día el Señor muestra su amor, y durante la noche canto alabanzas y oro al Dios de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Le digo a Dios, mi roca: «¿Por qué me has olvidado? ¿Por qué debo andar triste, afligido por mis enemigos?”.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Sus burlas me traspasan como una herida mortal; todo el día me preguntan: «¿Dónde está tu Dios?”.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¿Por qué desalentarme? ¿Por qué estar desanimado? Pondré mi esperanza en Dios. Aún lo alabaré; él es mi Salvador y mi Dios.</w:t>
      </w:r>
    </w:p>
    <w:p>
      <w:pPr>
        <w:pStyle w:val="Heading2"/>
      </w:pPr>
      <w:r>
        <w:rPr>
          <w:lang w:val="es_ES" w:bidi="es_ES"/>
        </w:rPr>
        <w:t>Salmos 43:1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júzgame tú, defiéndeme de este pueblo, de esta gente malvada y mentirosa.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Tú eres Dios, mi fortaleza. ¿Por qué me has rechazado? ¿Por qué debo andar triste, afligido por el enemigo?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Envía tu luz y tu verdad; que ellas me guíen a tu monte santo. Que me conduzcan al lugar donde tú vives.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Entonces iré al altar de Dios, al Dios que es mi mayor alegría. Te alabaré con el arpa, oh Dios,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¿Por qué desalentarme? ¿Por qué estar desanimado? Pondré mi esperanza en Dios. Aún lo alabaré; él es mi Salvador y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Masquil de los hijos de Coré.</w:t>
      </w:r>
    </w:p>
    <w:p>
      <w:pPr>
        <w:pStyle w:val="Heading2"/>
      </w:pPr>
      <w:r>
        <w:rPr>
          <w:lang w:val="es_ES" w:bidi="es_ES"/>
        </w:rPr>
        <w:t>Salmos 44:1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hemos escuchado las grandes cosas que hiciste en el pasado; nuestros antepasados nos las contaron.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Con tu mano expulsaste a las naciones y plantaste aquí a nuestros padres. Destruiste a los pueblos y estableciste a los nuestros.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fue con su espada ni con su fuerza como tomaron posesión de la tierra. Fue tu mano derecha y tu favor los que les dieron la victoria.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eres mi rey y mi Dios. Ordena victorias para tu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Con tu poder derrotamos a nuestros enemigos; en tu nombre pisoteamos a los que nos atacan.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confío en mi arco; mi espada no me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Solo tú puedes darnos la victoria sobre nuestros enemigos; solo tú puedes humillar a los que nos odian.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Siempre nos gloriaremos en Dios; alabaremos tu nombre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ahora nos has rechazado y humillado; ya no vienes con nuestros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Nos hiciste retroceder ante nuestros enemigos; los que nos odian han saqueado nuestros bienes.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Nos entregaste como ovejas para el matadero; nos dispersaste entre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Vendiste a tu pueblo por casi nada; no ganaste nada con la venta.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Nos has convertido en motivo de burla para nuestros vecinos; los que nos rodean se ríen de nosotros y nos desprecian.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Nos has dejado en ridículo entre las naciones; los pueblos se mofan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Soy constantemente humillado; la vergüenza cubre mi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Todo lo que escucho son burlas y desprecios; todo lo que veo son enemigos que buscan venganza.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Todo esto nos ha sucedido, aunque nunca te olvidamos ni rompimos tu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Nuestro corazón no se ha apartado de ti; no nos hemos desviado de tu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Sin embargo, nos aplastaste en este lugar desolado y nos cubriste con densa oscuridad.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 hubiéramos dejado de adorar a nuestro Dios o hubiéramos alzado nuestras manos hacia dioses extraños,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¿acaso Dios no se habría enterado? Él conoce los secretos del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 tu causa nos llevan a la muerte todos los días; nos tratan como ovejas destinadas al matadero.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¡Despierta! ¿Por qué duermes, Señor? ¡Levántate! No nos deseches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¿Por qué escondes tu rostro? ¿Por qué olvidas nuestro sufrimiento y opresión?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Estamos postrados en el polvo; nuestros cuerpos están pegados 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¡Levántate y ayúdanos! Rescátanos por tu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«Los lirios». Masquil de los hijos de Coré. Canto nupcial.</w:t>
      </w:r>
    </w:p>
    <w:p>
      <w:pPr>
        <w:pStyle w:val="Heading2"/>
      </w:pPr>
      <w:r>
        <w:rPr>
          <w:lang w:val="es_ES" w:bidi="es_ES"/>
        </w:rPr>
        <w:t>Salmos 45:1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Mi corazón rebosa de bellas palabras; recito mi poema para el rey, mi lengua es como pluma de hábil escritor.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Eres el más apuesto de todos los hombres; tus labios rebosan de gracia, porque Dios te ha bendecido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Ciñe tu espada al costado, guerrero valiente; vístete de esplendor y majestad.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Cabalga victorioso en defensa de la verdad, la humildad y la justicia; que tu diestra realice proezas asombrosas.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Tus flechas son agudas y penetran el corazón de tus enemigos; los pueblos caen bajo tu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 trono, oh Dios, permanece para siempre; la vara de mando de tu reino es un cetro de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Amas la justicia y odias la maldad; por eso Dios, tu Dios, te ha ungido con aceite de alegría más que a tus compañeros.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Tus vestiduras están perfumadas con mirra, áloe y casia; desde palacios adornados con marfil te deleitan instrumentos de cuerda.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Hijas de reyes están entre tus damas de honor; a tu derecha está la reina adornada con oro de Ofir.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Escucha, hija mía, presta atención y entiende: olvida a tu pueblo y a la casa de tu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rey se ha enamorado de tu belleza; inclínate ante él, porque él es tu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gente de Tiro vendrá con regalos; los más ricos del pueblo querrán tu favor.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princesa está radiante en su habitación; su vestido está bordado con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Con vestidos bordados es llevada ante el rey; sus damas de compañía la siguen.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 alegría y gozo son llevadas al palacio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Tus hijos ocuparán el trono de tus padres; los harás príncipes en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Haré que tu nombre sea recordado por todas las generaciones; los pueblos te alabarán eternamente.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De los hijo de Coré. Canción según alamot.</w:t>
      </w:r>
    </w:p>
    <w:p>
      <w:pPr>
        <w:pStyle w:val="Heading2"/>
      </w:pPr>
      <w:r>
        <w:rPr>
          <w:lang w:val="es_ES" w:bidi="es_ES"/>
        </w:rPr>
        <w:t>Salmos 46:1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Dios es nuestro refugio y nuestra fortaleza; es nuestra ayuda segura en tiempos difíciles.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eso no temeremos aunque la tierra se desmorone; aunque las montañas se hundan en 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bramen las aguas y se agiten; que tiemblen las montañas con su furia.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Hay un río que alegra la ciudad de Dios en su curso; que alegra la santa morada del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Dios está en medio de ella y no será sacudida; Dios la ayudará al despuntar el alba.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naciones se alborotan y los reinos se tambalean; cuando Dios alza su voz, la tierra se derrite.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Todopoderoso está con nosotros; el Dios de Jacob es nuestro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Vengan, vean las obras del Señor; contemplen las ruinas que ha traído sobre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hace cesar las guerras hasta el fin de la tierra; rompe el arco y quiebra la lanza; quema los carros de guerra.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¡Quédense quietos y vean que yo soy Dios! Seré exaltado entre las naciones; seré exaltado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Todopoderoso está con nosotros; el Dios de Jacob es nuestro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los hijos de Coré.</w:t>
      </w:r>
    </w:p>
    <w:p>
      <w:pPr>
        <w:pStyle w:val="Heading2"/>
      </w:pPr>
      <w:r>
        <w:rPr>
          <w:lang w:val="es_ES" w:bidi="es_ES"/>
        </w:rPr>
        <w:t>Salmos 47:1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¡Aplaudan, pueblos todos! ¡Aclamen a Dios con gritos de júbilo!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Dios Altísimo es imponente; es el gran Rey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Él somete a las naciones bajo nuestro dominio; pone a los pueblos bajo nuestros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Él escogió para nosotros nuestra herencia; el orgullo de Jacob, a quien amó.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Dios ha ascendido entre aclamaciones; el Señor, al sonido de trompetas.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Canten alabanzas a Dios, canten; canten salmos a nuestro Rey, canten.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Dios es el Rey de toda la tierra, cántenle un salmo de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Dios reina sobre las naciones; está sentado en su trono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nobles de los pueblos se han reunido con el pueblo del Dios de Abraham; porque de Dios son los reinos de la tierra. ¡Él es sumamente exaltado!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Canción. Salmo de los hijos de Coré.</w:t>
      </w:r>
    </w:p>
    <w:p>
      <w:pPr>
        <w:pStyle w:val="Heading2"/>
      </w:pPr>
      <w:r>
        <w:rPr>
          <w:lang w:val="es_ES" w:bidi="es_ES"/>
        </w:rPr>
        <w:t>Salmos 48:1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¡Qué grande es el Señor! Merece toda alabanza en la ciudad de nuestro Dios, en su monte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Hermoso en altura, alegría de toda la tierra es el monte Sion, en el extremo norte, la ciudad del gran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Dios mismo defiende a Jerusalén en las fortalezas de Sion.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reyes de la tierra se reunieron; juntos avanzaron contra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Pero la vieron y quedaron asombrados; se aterrorizaron y huyeron.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Allí los invadió el temblor; se retorcieron como mujer con dolores de parto.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Fueron destruidos como los barcos de Tarsis que el viento del oriente hace pedazos.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 que habíamos oído lo hemos visto ahora en la ciudad del Señor Todopoderoso, en la ciudad de nuestro Dios. Dios la mantendrá firme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Dios, meditamos en tu gran amor dentro de tu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Tu nombre, oh Dios, al igual que tu alabanza, llega hasta los extremos de la tierra; tu mano derecha está llena de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monte Sion se alegra; las poblaciones de Judá se regocijan por tus justos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Recorran Sion, caminen alrededor de ella; cuenten sus torres.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Observen sus murallas, recorran sus fortalezas para que puedan contarlo a las próximas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Este Dios es nuestro Dios para siempre; él será nuestro guía eternamente.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los hijos de Coré.</w:t>
      </w:r>
    </w:p>
    <w:p>
      <w:pPr>
        <w:pStyle w:val="Heading2"/>
      </w:pPr>
      <w:r>
        <w:rPr>
          <w:lang w:val="es_ES" w:bidi="es_ES"/>
        </w:rPr>
        <w:t>Salmos 49:1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¡Escuchen esto, pueblos todos; presten atención, habitantes del mundo,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tanto humildes como poderosos. Escuchen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boca habla con sabiduría; mi corazón medita con discernimiento.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Prestaré atención a los proverbios; explicaré los enigmas al son del arpa.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¿Por qué habría de temer en tiempos de adversidad, cuando me rodean enemigos malvados?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Ellos confían en sus riquezas; se jactan de su gran fortuna.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Nadie puede rescatar a otro de la muerte; nadie puede pagar a Dios el precio de una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rescate de una vida es demasiado costoso; ningún pago será jamás suficiente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para vivir para siempre y no ver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Todos pueden ver que aun los sabios mueren; los necios y los insensatos perecen por igual y dejan sus riquezas a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Sus tumbas serán su hogar para siempre, su morada por todas las generaciones; aunque hayan puesto su nombre a sus tierras.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ser humano, a pesar de su riqueza, no permanece; es como los animales que perecen.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Así será con los que confían en sí mismos y con los que aprueban las palabras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Como ovejas, están destinados a la tumba; la muerte será su pastor. Los justos los dominarán por la mañana; sus cuerpos se descompondrán en la tumba, lejos de sus mansiones.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Dios redimirá mi vida del poder de la tumba; él me llevará consigo.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te preocupes cuando alguien se enriquece; cuando aumenta el esplendor de su casa,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al morir no se llevará nada; su riqueza no lo seguirá a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Aunque en vida se considere feliz y la gente lo alabe por sus logros,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irá a reunirse con sus antepasados; nunca más verá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ser humano, a pesar de su riqueza, no perdura; perece, al igual que los animales.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Asaf.</w:t>
      </w:r>
    </w:p>
    <w:p>
      <w:pPr>
        <w:pStyle w:val="Heading2"/>
      </w:pPr>
      <w:r>
        <w:rPr>
          <w:lang w:val="es_ES" w:bidi="es_ES"/>
        </w:rPr>
        <w:t>Salmos 50:1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Dios de dioses, el Señor, convoca a la humanidad entera desde donde sale el sol hasta donde se pone.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Desde Sion, la ciudad de belleza perfecta, Dios resplandece.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Nuestro Dios viene y no guarda silencio; un fuego devorador va delante de él, y a su alrededor ruge la tormenta.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Convoca al cielo y a la tierra para que estén en el juicio a su pueblo: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«Reúnan a mi pueblo consagrado, a los que hicieron un pacto conmigo mediante un sacrificio”.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cielo proclama su justicia, porque Dios mismo es el juez.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«Escucha, pueblo mío, voy a hablar; voy a testificar contra ti, Israel. Yo soy Dios, tu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te reprendo por tus sacrificios ni por tus ofrendas quemadas, que siempre me presentas.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quiero los toros de tu establo ni los chivos de tus corrales,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míos son todos los animales del bosque y el ganado de 1.000 colinas.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Conozco a todas las aves de las montañas; todas las criaturas del campo son mías.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tuviera hambre, no te lo diría, porque mío es el mundo y todo lo que contiene.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necesito comer carne de toros ni beber sangre de chivos.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Ofrece a Dios sacrificios de gratitud y cumple tus promesas al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Llámame en el día de tu angustia; yo te libraré y tú me honrarás”.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Dios dice al malvado: «¿Con qué derecho recitas mis leyes y hablas de mi pacto con tu boca?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Tú detestas mi disciplina y desechas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Cuando ves a un ladrón, te haces su amigo; con los adúlteros te juntas.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Entregas tu boca al mal y tu lengua trama engaños.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Te sientas a hablar mal de tu hermano; calumnias al hijo de tu propia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Has hecho todo esto y yo guardé silencio; ¿Crees que yo soy como tú? Ahora te reprenderé y pondré mis acusaciones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Entiendan esto, ustedes que se olvidan de Dios; de lo contrario, los despedazaré y nadie podrá rescatarlos.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me ofrece gratitud me honra; al que sigue el camino recto le mostraré mi salvación”.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 cuando el profeta Natán fue a verlo por haber cometido adulterio con Betsabé.</w:t>
      </w:r>
    </w:p>
    <w:p>
      <w:pPr>
        <w:pStyle w:val="Heading2"/>
      </w:pPr>
      <w:r>
        <w:rPr>
          <w:lang w:val="es_ES" w:bidi="es_ES"/>
        </w:rPr>
        <w:t>Salmos 51:1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Ten compasión de mí, oh Dios, conforme a tu gran amor; conforme a tu inmensa compasión, borra mis transgresiones.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Lávame de toda mi culpa y límpiame de mi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Admito mis transgresiones; mi pecado está siempre ante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Contra ti, solo contra ti, he pecado; he hecho lo que es malo ante tus ojos. Por eso eres justo cuando me juzgas; eres irreprochable cuando me condenas.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he sido pecador desde mi nacimiento; desde el vientre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Tú amas la verdad en lo profundo del ser; en lo secreto me enseñas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Purifícame con hisopo, y volveré a ser limpio; lávame, y seré más blanco que la nieve.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Devuélveme la alegría y el gozo; has quebrantado mis huesos, ahora déjalos regocijarse.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Aparta tu mirada de mis pecados y quita toda mi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Crea en mí un corazón limpio, oh Dios; renueva un espíritu firme dentro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me apartes de tu presencia; no quites de mí tu santo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Devuélveme la alegría de tu salvación; dame un espíritu dispuesto a obedecerte.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enseñaré tus caminos a los pecadores; los rebeldes volverán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Líbrame de la culpa de sangre, oh Dios, Dios de mi salvación; entonces mi lengua cantará con alegría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Abre mis labios, Señor, para que mi boca proclame tu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Tú no te deleitas en sacrificios ni deseas ofrendas quemadas; si así fuera, yo te las ofrecería.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sacrificios que agradan a Dios son un espíritu quebrantado; tú, oh Dios, no desprecias un corazón quebrantado y arrepentido.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Haz bien a Sion en tu favor; reconstruye las murallas de Jerusalén.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te agradarán los sacrificios de justicia y las ofrendas quemadas; entonces se ofrecerán novillos sobre tu altar.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Masquil de David, cuando Doeg el edomita fue a informarle a Saúl: «David ha ido a la casa de Ajimélec».</w:t>
      </w:r>
    </w:p>
    <w:p>
      <w:pPr>
        <w:pStyle w:val="Heading2"/>
      </w:pPr>
      <w:r>
        <w:rPr>
          <w:lang w:val="es_ES" w:bidi="es_ES"/>
        </w:rPr>
        <w:t>Salmos 52:1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¿Por qué presumes de tu maldad, valiente? El amor leal de Dios permanece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Tu lengua trama destrucción; es como navaja afilada, experta en engaños.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Amas más el mal que el bien, más la mentira que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Amas toda palabra ofensiva, lengua engañosa.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Pero Dios te destruirá para siempre; te arrancará de tu tienda y te expulsará de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justos lo verán y temerán; se reirán de él y dirán: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«Miren a la persona que no tomó a Dios como su refugio, sino que confió en su gran riqueza y se fortaleció en su maldad”.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yo soy como un olivo frondoso en la casa de Dios; confío en el amor inagotable de Dios eternamente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 alabaré para siempre por lo que has hecho; proclamaré tu nombre en presencia de tus fieles, porque eres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Según majalat. Masquil de David.</w:t>
      </w:r>
    </w:p>
    <w:p>
      <w:pPr>
        <w:pStyle w:val="Heading2"/>
      </w:pPr>
      <w:r>
        <w:rPr>
          <w:lang w:val="es_ES" w:bidi="es_ES"/>
        </w:rPr>
        <w:t>Salmos 53:1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Los necios dicen: “Dios no existe”; están corrompidos, sus obras son detestables. No hay nadie que haga lo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mira desde el cielo a toda la humanidad para ver si hay alguien que tenga entendimiento y busque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Pero no, todos se han apartado; todos están corrompidos. No hay nadie que haga lo bueno, ni siquiera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¿Acaso no entienden los que hacen lo malo? Devoran a mi pueblo como si fuera pan; no invocan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Allí los invadirá el terror, un terror como nunca antes sintieron. Dios esparció los huesos de los que te atacaron; fueron humillados, porque Dios los desechó.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¡Ojalá desde Sion viniera la salvación de Israel! Cuando Dios restaure a su pueblo, Jacob se alegrará, Israel se regocijará.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instrumentos de cuerda. Masquil de David, cuando gente de Zif fue a decirle a Saúl: «¿No estará David escondido con nosotros?».</w:t>
      </w:r>
    </w:p>
    <w:p>
      <w:pPr>
        <w:pStyle w:val="Heading2"/>
      </w:pPr>
      <w:r>
        <w:rPr>
          <w:lang w:val="es_ES" w:bidi="es_ES"/>
        </w:rPr>
        <w:t>Salmos 54:1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¡Sálvame, Dios, con tu poder; defiéndeme con tu fuerza!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¡Escucha mi oración, Dios mío! Presta atención a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Gente extraña se ha levantado contra mí; personas violentas buscan matarme. No toman en cuenta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Dios es mi ayuda; el Señor es quien me sostiene.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hará que el mal de mis enemigos se vuelva contra ellos. Destrúyelos, por tu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Te ofreceré un sacrificio voluntario; alabaré tu nombre, Señor, porque tu nombre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Pues él me ha librado de toda angustia y me ha hecho ver la derrota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instrumentos de cuerda. Masquil de David.</w:t>
      </w:r>
    </w:p>
    <w:p>
      <w:pPr>
        <w:pStyle w:val="Heading2"/>
      </w:pPr>
      <w:r>
        <w:rPr>
          <w:lang w:val="es_ES" w:bidi="es_ES"/>
        </w:rPr>
        <w:t>Salmos 55:1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Escucha mi oración, oh Dios; no ignores mi súplica.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Préstame atención y respóndeme; mis preocupaciones me angustian.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Mis enemigos gritan contra mí y me amenazan. Me traen problemas y me atacan con furia.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corazón se angustia dentro de mí; el terror de la muerte ha caído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miedo y el temblor se apoderan de mí; el terror me invade.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¡Ojalá tuviera alas como de paloma para volar lejos y descansar!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Volaría lejos, al desierto; allí me quedaría.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Me apresuraría a escapar de la tormenta y del viento furioso.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Señor, destrúyelos y confunde su lenguaje; solo veo violencia y conflictos en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Día y noche patrullan las murallas, pero la maldad está dentro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destrucción está en medio de ella; la opresión y el engaño no se apartan de sus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fue un enemigo quien me insultó; eso lo habría soportado. No fue alguien que me odiaba quien se burló de mí; de ese me habría escondido.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fuiste tú, una persona como yo, mi compañero y amigo cercano.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Juntos disfrutábamos una dulce amistad mientras íbamos juntos a adorar a la casa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la muerte los sorprenda; que desciendan vivos a la tumba, porque la maldad habita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yo clamaré a Dios, y él me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Oraré por la mañana, al mediodía y por la noche; clamaré angustiado, y él escuchará mi voz.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Aunque son muchos los que están contra mí, él me rescata y me salva de la batalla que libran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Dios, que reina desde siempre, me escuchará y los humillará, porque se niegan a cambiar de conducta y no temen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Levantan la mano contra sus amigos y no cumplen sus compromisos.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Sus palabras son suaves como la mantequilla, pero en su corazón hay guerra; sus palabras son más blandas que el aceite, pero son espadas desenvainadas.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Encomienda tus cargas al Señor, y él te sostendrá; no permitirá que el justo caiga y quede para siempre derribado.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Tú arrojarás a los malvados al foso de la muerte; los asesinos y los mentirosos no llegarán ni a la mitad de su vida. Pero yo confío en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«La tórtola en los robles lejanos». Mictam de David, cuando los filisteos lo apresaron en Gat.</w:t>
      </w:r>
    </w:p>
    <w:p>
      <w:pPr>
        <w:pStyle w:val="Heading2"/>
      </w:pPr>
      <w:r>
        <w:rPr>
          <w:lang w:val="es_ES" w:bidi="es_ES"/>
        </w:rPr>
        <w:t>Salmos 56:1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Ten compasión de mí, Dios mío, porque me persiguen todo el día; los guerreros me acosan sin cesar.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Mis enemigos me persiguen todo el día; muchos arrogantes me atacan.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Pero cuando tengo miedo, confío en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Confío en Dios, y su palabra alabo; confío en Dios y no tengo miedo. ¿Qué puede hacerme un simple mortal?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Continuamente tuercen mis palabras; solo piensan en hacerme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Conspiran y me espían; observan todos mis pasos para matarme.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permitas que escapen por su maldad; en tu ira, Dios, humilla a esos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Toma en cuenta mis sufrimientos; recoge mis lágrimas en tu frasco. ¿Acaso no las tienes anotadas en tu libro?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día que te pida ayuda, mis enemigos retrocederán. Esto sé: ¡Dios está de mi parte!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Confío en Dios y alabo su palabra; confío en el Señor y ensalzo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Confío en Dios y no tengo ningún temor. ¿Qué podría hacerme un simple mortal?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Debo cumplir los votos que te hice, oh Dios; te presentaré mis ofrendas de gratitud.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Tú me has librado de la muerte y has evitado que mis pies tropiecen. Así puedo caminar en tu presencia en la luz de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«No destruyas». Mictam de David, cuando David huía de Saúl y estaba en una cueva.</w:t>
      </w:r>
    </w:p>
    <w:p>
      <w:pPr>
        <w:pStyle w:val="Heading2"/>
      </w:pPr>
      <w:r>
        <w:rPr>
          <w:lang w:val="es_ES" w:bidi="es_ES"/>
        </w:rPr>
        <w:t>Salmos 57:1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¡Ten compasión de mí, oh Dios, ten compasión de mí, porque en ti me refugio! Me refugiaré bajo la sombra de tus alas hasta que pase el peligro.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Clamaré al Dios Altísimo, al Dios que cumple su propósito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Desde el cielo me enviará ayuda y me salvará; reprenderá a los que me persiguen. Dios enviará su amor inagotable y su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Estoy entre leones feroces, rodeado de gente que devora a los demás. Sus dientes son lanzas y flechas, y sus lenguas son espadas afiladas.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Sé exaltado, oh Dios, por encima de los cielos; que tu gloria resplandezca sobre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Mis enemigos me han tendido una trampa; mi ánimo quedó abatido. Han cavado un hoyo en mi camino, pero ellos mismos han caído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mío, mi corazón está firme; firme está mi corazón. Cantaré y entonaré alabanzas.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¡Despierta, alma mía! ¡Despierten, arpa y lira! Despertaré al amanecer.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 daré gracias entre los pueblos, Señor; cantaré alabanzas a ti entre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Tu gran amor es tan grande que llega hasta los cielos; tu verdad alcanza las nubes.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Sé exaltado, oh Dios, por encima de los cielos; que tu gloria se alce sobre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«No destruyas». Mictam de David.</w:t>
      </w:r>
    </w:p>
    <w:p>
      <w:pPr>
        <w:pStyle w:val="Heading2"/>
      </w:pPr>
      <w:r>
        <w:rPr>
          <w:lang w:val="es_ES" w:bidi="es_ES"/>
        </w:rPr>
        <w:t>Salmos 58:1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¿Acaso ustedes, gobernantes, hablan con justicia? ¿Juzgan con rectitud a la humanidad?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No, en su corazón planean la injusticia; sus manos siembran violencia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malvados se desvían desde el vientre; los mentirosos se extravían desde que nacen.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 veneno es como el de la serpiente; son como cobras que tapan sus oídos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para no oír la voz de los encantadores, por más hábiles que sean.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Oh Dios, rómpeles los dientes; arráncales los colmillos a estos leones,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desaparezcan como el agua que se escurre; que sus flechas se rompan cuando las disparen.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se deshagan como babosa que se arrastra; que sean como niños que nacen muertos y nunca ven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Antes de que puedan sentir el calor de las espinas que arden, Dios los arrastrará, estén verdes o secos.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justos se alegrarán al ver la venganza; lavarán sus pies en la sangre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Entonces dirán: “Ciertamente hay recompensa para los justos; ciertamente hay un Dios que juzga en la tierra”.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«No destruyas». Mictam de David, cuando Saúl había ordenado que vigilaran la casa de David con el propósito de matarlo.</w:t>
      </w:r>
    </w:p>
    <w:p>
      <w:pPr>
        <w:pStyle w:val="Heading2"/>
      </w:pPr>
      <w:r>
        <w:rPr>
          <w:lang w:val="es_ES" w:bidi="es_ES"/>
        </w:rPr>
        <w:t>Salmos 59:1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Líbrame de mis enemigos, Dios mío; protégeme de quienes me atacan.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Rescátame de estos criminales; protégeme de estos asesinos.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Mira cómo me acechan para matarme; gente poderosa conspira contra mí. No es por mi culpa ni por mi pecado,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he hecho nada malo, pero se apresuran a atacarme. ¡Despierta y ven en mi ayuda! ¡Mira mi situación!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Tú, Señor Todopoderoso, Dios de Israel, despierta y castiga a todas las naciones; no tengas compasión de esos traidores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 anochecer regresan ladrando como perros; rondan por toda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Mira las palabras venenosas que salen de sus bocas; sus labios lanzan insultos como espadas afiladas. Piensan: «¿Quién nos va a oír?”.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tú, Señor, puedes reírte de ellos y de todas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Tú eres mi fortaleza; esperaré en ti, pues tú, Dios mío, eres mi refugio seguro.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ti puedo confiar. Dios mío, vendrás a mi encuentro y me harás ver la derrota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los mates, o mi pueblo olvidará esta lección; haz que se tambaleen bajo tu poder y ponlos de rodillas. Tú, Señor, eres nuestro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los pecados de sus bocas y las palabras de sus labios, que caigan atrapados en su propia soberbia. Por las maldiciones y mentiras que pronuncian,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destrúyelos con tu ira. Acaba con ellos por completo. Así sabrán hasta los confines de la tierra que Dios gobierna en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Al anochecer regresan ladrando como perros; rondan por toda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Buscan comida de un lado a otro; si no se sacian, pasan la noche aullando.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yo cantaré de tu poder; cada mañana proclamaré tu amor. Tú has sido mi refugio, mi lugar seguro en tiempos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Tú eres mi fortaleza; a ti cantaré alabanzas, porque tú, Dios mío, eres mi refugio, mi Dios de amor leal.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«El lirio del pacto». Mictam didáctico de David, cuando luchó contra los arameos del noroeste de Mesopotamia y de Siria central, y cuando Joab volvió y abatió a doce mil edomitas en el valle de la Sal.</w:t>
      </w:r>
    </w:p>
    <w:p>
      <w:pPr>
        <w:pStyle w:val="Heading2"/>
      </w:pPr>
      <w:r>
        <w:rPr>
          <w:lang w:val="es_ES" w:bidi="es_ES"/>
        </w:rPr>
        <w:t>Salmos 60:1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tú nos has rechazado y has destruido nuestras defensas; te has enojado con nosotros. ¡Restáuranos!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Hiciste temblar la tierra y la abriste; repara sus grietas, o se desmoronará.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 sido duro con tu pueblo; nos has dado a beber vino que nos hace tambalearnos.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Has dado una señal a quienes te honran, para que puedan huir del alcance de las flechas.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Responde y sálvanos con tu mano poderosa, para que sean liberados los que 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Dios ha hablado desde su santuario: “Con alegría repartiré Siquén y mediré el valle de Sucot.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Galaad es mío y Manasés también; Efraín es mi casco y Judá es mi bastón de mando.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Moab es mi vasija para lavarme; sobre Edom arrojo mi sandalia; sobre Filistea grito victorioso”.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¿Quién me conducirá a la ciudad fortificada? ¿Quién me guiará hasta Edom?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eres tú, oh Dios, quien nos ha rechazado? ¿Acaso ya no sales con nuestros ejércitos?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Ayúdanos contra nuestros enemigos, porque la ayuda humana no sirve de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Con la ayuda de Dios haremos grandes cosas; él mismo aplastará a nuestros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 Acompáñese con instrumentos de cuerda. De David.</w:t>
      </w:r>
    </w:p>
    <w:p>
      <w:pPr>
        <w:pStyle w:val="Heading2"/>
      </w:pPr>
      <w:r>
        <w:rPr>
          <w:lang w:val="es_ES" w:bidi="es_ES"/>
        </w:rPr>
        <w:t>Salmos 61:1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Escucha mi clamor, oh Dios; presta atención a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Desde los confines de la tierra clamo a ti cuando mi corazón desfallece; llévame a la roca donde esté seguro.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Tú eres mi refugio, torre alta ante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Déjame vivir para siempre en tu santuario; déjame refugiarme bajo tus alas.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Tú has escuchado mis promesas, oh Dios; me has dado la herencia de quienes honran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Añade años a la vida del rey; que sus años se extiendan por muchas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reine para siempre ante ti; que tu amor y tu verdad lo protejan.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Así cantaré siempre alabanzas a tu nombre; cumpliré mis promesas cada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Para Jedutún. Salmo de David.</w:t>
      </w:r>
    </w:p>
    <w:p>
      <w:pPr>
        <w:pStyle w:val="Heading2"/>
      </w:pPr>
      <w:r>
        <w:rPr>
          <w:lang w:val="es_ES" w:bidi="es_ES"/>
        </w:rPr>
        <w:t>Salmos 62:1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Solo en Dios encuentro descanso; de él viene mi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Sí, solo él es mi roca y mi salvación; en él me refugio, no caeré jamás.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¿Hasta cuándo atacarán ustedes a una persona para derribarla? Me tienen como un muro inclinado, como una cerca a punto de caer.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Solo buscan derribarme de mi lugar de honor; se complacen en la mentira. Con la boca bendicen, pero en su corazón maldicen.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Solo en Dios encuentro descanso; en él está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Sí, solo él es mi roca y mi salvación; en él me refugio, no caeré jamás.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es mi salvación y mi gloria; él es mi roca poderosa, en él está mi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Confíen en él en todo tiempo, pueblo mío; ábranle su corazón, porque Dios es nuestro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Las personas comunes no son más que un suspiro; los poderosos no son más que una ilusión. Si se los pone en la balanza, no pesan nada; juntos no son más que un soplo de aire.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confíen en la extorsión ni pongan esperanzas vanas en el robo; aunque aumenten sus riquezas, no pongan en ellas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Una cosa ha dicho Dios, lo he escuchado 2 veces: que el poder le pertenece solo a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tú, Señor, eres amor inagotable, y que tú le pagas a cada uno según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David, cuando estaba en el desierto de Judá.</w:t>
      </w:r>
    </w:p>
    <w:p>
      <w:pPr>
        <w:pStyle w:val="Heading2"/>
      </w:pPr>
      <w:r>
        <w:rPr>
          <w:lang w:val="es_ES" w:bidi="es_ES"/>
        </w:rPr>
        <w:t>Salmos 63:1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tú eres mi Dios; te busco con ansiedad. Mi alma tiene sed de ti; mi cuerpo te anhela en esta tierra reseca y agotada donde no hay agua.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 he visto en el santuario; he contemplado tu poder y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 amor inagotable es mejor que la vida misma; por eso mis labios te alabarán.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Te bendeciré mientras tenga vida; alzaré mis manos para llamarte.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 alma quedará satisfecha como con un gran banquete; mis labios te alabarán con gritos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Paso la noche despierto en mi cama, paso las horas pensando en ti,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tú has sido mi ayuda. Canto de alegría bajo la sombra de tus alas.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Yo me aferro a ti; tu mano derecha me sostiene.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los que buscan destruirme caerán hasta las profundidades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Serán entregados a la espada; serán alimento para los chacales.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Pero el rey se alegrará en Dios; todos los que confían en él se regocijarán, mientras que los mentirosos serán silenciados.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64:1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Escucha mi queja, Dios mío; protégeme del temor a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Escóndeme de la conspiración de los malvados, de la reunión de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Afilan sus lenguas como espadas; lanzan palabras venenosas como flechas.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Disparan al inocente desde su escondite; lo hacen de repente, sin ningún temor.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 animan unos a otros en sus planes malvados; planean tender trampas en secreto y dicen: «¿Quién las descubrirá?”.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Traman injusticias y dicen: “Hemos elaborado un plan perfecto”. ¡Qué difícil es conocer los pensamientos y el corazón humano!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Pero Dios les disparará con su arco; de repente caerán heridos por sus flechas.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Sus propias lenguas los harán tropezar; todos los que los vean se burlarán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todos sentirán temor; proclamarán las obras de Dios y reflexionarán sobre lo que él ha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justos se alegrarán en el Señor y encontrarán refugio en él; los de corazón recto lo alabarán.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 Cántico.</w:t>
      </w:r>
    </w:p>
    <w:p>
      <w:pPr>
        <w:pStyle w:val="Heading2"/>
      </w:pPr>
      <w:r>
        <w:rPr>
          <w:lang w:val="es_ES" w:bidi="es_ES"/>
        </w:rPr>
        <w:t>Salmos 65:1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 ti, oh Dios, te corresponde la alabanza en Sion; a ti se te deben cumplir las promesas,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tú respondes a la oración. A ti acuden todos los seres humanos.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Aunque nuestras maldades y nuestros pecados nos abruman, tú los perdonas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¡Qué felices son los que tú escoges y acercas a ti para que vivan en tus patios! Nos saciaremos con las cosas buenas de tu casa, de tu templo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Tú respondes a nuestras oraciones con obras de justicia, oh Dios, Salvador nuestro. Tú eres la esperanza de todos los extremos de la tierra y de los mares más lejanos.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Tú formaste las montañas con tu gran poder; te revestiste de fuerza.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Tú calmaste el rugido de los mares y el estruendo de sus olas; calmaste el tumulto de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que habitan en los extremos de la tierra temen ante tus maravillas; haces que broten cantos de alegría desde donde sale el sol hasta donde se oculta.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Tú cuidas la tierra y la riegas; la enriqueces en abundancia. Los arroyos de Dios están llenos de agua para proveer el grano del pueblo, porque así preparas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 riegas sus surcos con agua abundante y allanas sus terrones; la ablandas con lluvias y bendices sus brotes.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Tú coronas el año con tus bondades; tus caminos desbordan abundancia.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pastos del desierto rebosan de vida; las colinas se visten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Los prados se cubren de rebaños; los valles se visten de trigo. Todos gritan y cantan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 musical. Salmo. Cántico.</w:t>
      </w:r>
    </w:p>
    <w:p>
      <w:pPr>
        <w:pStyle w:val="Heading2"/>
      </w:pPr>
      <w:r>
        <w:rPr>
          <w:lang w:val="es_ES" w:bidi="es_ES"/>
        </w:rPr>
        <w:t>Salmos 66:1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¡Aclamen con alegría a Dios, habitantes de toda la tierra!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¡Canten alabanzas a su nombre glorioso! Proclamen al mundo cuán grande es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¡Qué imponentes son tus obras, oh Dios! ¡Qué grande es tu poder, tanto que tus enemigos se rinden ante ti!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Toda la tierra te adora en tu presencia; canta alabanzas a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Vengan, vean las obras de Dios; ¡qué imponentes son sus prodigios en favor nuestro!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Convirtió el mar en tierra seca; su pueblo cruzó el río a pie. ¡Alegrémonos en él!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 su poder gobierna para siempre; sus ojos vigilan a las naciones. ¡Que no se levanten contra él los rebeldes!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Bendigan a nuestro Dios, pueblos todos; hagan resonar su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protege nuestra vida; no permite que nuestros pies resbalen.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Nos has puesto a prueba, Dios; nos has purificado como se purifica la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Nos atrapaste en tu red; pusiste una carga pesada sobre nuestras espaldas.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Dejaste que la cabalgaran sobre nuestras cabezas; pasamos por el fuego y por el agua, pero nos sacaste a un lugar de abundancia.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Ahora he venido a tu templo con ofrendas quemadas para cumplir las promesas que te hice.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Sí, cumpliré las promesas que hice cuando estaba angustiado.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eso te traigo ofrendas quemadas de ganado cebado junto con sacrificios de carneros; te ofrezco chivos y novillos.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Vengan y escuchen, todos los que temen a Dios; les contaré lo que él ha hecho por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Clamé a él pidiendo ayuda; su alabanza estaba en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yo hubiera albergado maldad en mi corazón, el Señor no me habría escuchado.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¡Pero Dios me escuchó! ¡Prestó atención a mi súplica!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¡Bendito sea Dios, que no rechazó mi oración ni apartó de mí su amor inagotable!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instrumentos de cuerda. Salmo. Cántico.</w:t>
      </w:r>
    </w:p>
    <w:p>
      <w:pPr>
        <w:pStyle w:val="Heading2"/>
      </w:pPr>
      <w:r>
        <w:rPr>
          <w:lang w:val="es_ES" w:bidi="es_ES"/>
        </w:rPr>
        <w:t>Salmos 67:1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¡Dios, ten misericordia de nosotros y bendícenos; haz brillar tu rostro sobre nosotros!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tus caminos sean conocidos en toda la tierra; que tu salvación llegue a todas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los pueblos te alaben, oh Dios; que todas las naciones te alaben.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¡Que las naciones se alegren y canten de júbilo, porque tú gobiernas a los pueblos con justicia y guías a las naciones de toda la tierra!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los pueblos te alaben, oh Dios; que todas las naciones te alaben.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tierra dará sus cosechas; Dios, nuestro Dios, nos bendecirá.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nos bendecirá; todos los extremos de la tierra le temerán.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 Cántico.</w:t>
      </w:r>
    </w:p>
    <w:p>
      <w:pPr>
        <w:pStyle w:val="Heading2"/>
      </w:pPr>
      <w:r>
        <w:rPr>
          <w:lang w:val="es_ES" w:bidi="es_ES"/>
        </w:rPr>
        <w:t>Salmos 68:1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¡Levántate, oh Dios, y dispersa a tus enemigos! ¡Que huyan de tu presencia quienes te odian!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desaparezcan completamente, como el humo que dispersa el viento. Como la cera que se derrite ante el fuego, así perecen los malvados ante la presencia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Pero que los justos se alegren; que se regocijen en la presencia de Dios y canten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Canten salmos a Dios y alaben su nombre. Exalten al que cabalga sobre las nubes. El Señor es su nombre; regocíjense en su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es padre de los huérfanos y defensor de las viudas; Dios habita en su lugar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Dios da compañía a los solitarios y libera a los prisioneros con alegría. Pero los rebeldes viven en tierra seca.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Oh Dios, cuando saliste al frente de tu pueblo y marchaste con ellos por el desierto,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tierra tembló y los cielos derramaron lluvia en presencia de Dios, el Dios del Sinaí, en presencia de Dios, el Dios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Tú enviaste lluvia abundante, oh Dios, para renovar a tu herencia agotada.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esa tierra se estableció tu pueblo, en la herencia que en tu bondad, oh Dios, preparaste para el pobre.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da la orden, y miles de mujeres proclaman las buenas noticias.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reyes enemigos y sus ejércitos huyen; las mujeres de Israel se reparten el botín.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Ustedes reposan entre los rediles, mientras las alas de paloma se cubren de plata, y sus plumas, de oro brillante.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Cuando el Todopoderoso dispersó a los reyes en la tierra, fue como cuando cae nieve sobre el monte Zalmón.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¡Oh montañas imponentes de Basán! ¡Montañas de Basán, montañas majestuosas!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¿Por qué miran con envidia al monte Sion, el lugar que Dios escogió para habitar para siempre?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carros de Dios se cuentan por millares; el Señor viene desde el Sinaí hacia su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Subiste a lo alto llevando cautivos; recibiste tributo de los seres humanos, incluso de los rebeldes. Ahora el Señor Dios habitará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Bendito sea el Señor, que día tras día lleva nuestra carga. Él es el Dios de nuestra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Nuestro Dios es un Dios que salva; el Señor soberano nos libra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Pero Dios aplastará la cabeza de sus enemigos; destrozará el cráneo de los que persisten en su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Señor dice: “Los traeré de vuelta desde Basán; los traeré de vuelta desde las profundidades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Empaparás tus pies en la sangre de tus enemigos; incluso los perros tendrán su parte”.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Tu procesión puede verse, oh Dios; la procesión de mi Dios y rey ha entrado en el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 frente van los cantores; detrás, los músicos; en medio, las jóvenes que tocan las panderetas.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Alaben al Señor en las congregaciones; alaben a Dios, ustedes los descendientes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Allí va la pequeña tribu de Benjamín, a la cabeza; luego los jefes de Judá con su multitud; los jefes de Zabulón y los jefes de Neftalí.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Convoca tu poder, oh Dios; muestra tu fuerza, como lo has hecho por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 tu templo en Jerusalén los reyes te traerán regalos.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Reprende a la bestia de los juncos; reprende a la manada de toros entre los becerros de las naciones. Humíllala hasta que traiga barras de plata; dispersa a los pueblos que se deleitan en la guerra.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Egipto enviará embajadores con regalos; Cus se apresurará a extender sus manos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Canten a Dios, reinos de la tierra; canten alabanzas al Señor,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al que cabalga sobre los cielos antiguos. Él hace tronar su voz poderosa desde lo alto.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Reconozcan el poder de Dios; su majestad está sobre Israel, su poder está en las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Dios es imponente en su santuario; el Dios de Israel da fuerza y gran poder a su pueblo. ¡Bendito sea Dios!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«Los Lirios». De David.</w:t>
      </w:r>
    </w:p>
    <w:p>
      <w:pPr>
        <w:pStyle w:val="Heading2"/>
      </w:pPr>
      <w:r>
        <w:rPr>
          <w:lang w:val="es_ES" w:bidi="es_ES"/>
        </w:rPr>
        <w:t>Salmos 69:1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¡Sálvame, Dios mío! Las aguas ya me llegan al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 hundo en el lodo profundo, donde no puedo apoyar el pie; he llegado a aguas profundas y la corriente me arrastra.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Estoy agotado de tanto llorar; tengo la garganta seca. Mis ojos se han cansado de esperar a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que me odian sin razón son más que los cabellos de mi cabeza; son muchos los que sin motivo procuran destruirme. Quieren que devuelva lo que nunca robé.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Oh Dios, tú conoces mi insensatez; mis pecados no te son ocultos.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¡Señor soberano, Todopoderoso, que los que esperan en ti no sean avergonzados por mi causa! Oh Dios de Israel, que los que te buscan no sean humillados por mi culpa.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tu causa he soportado insultos; la humillación ha cubierto mi rostro.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Me he vuelto un extraño para mis hermanos; soy como un desconocido para los hijos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celo por tu casa me consume; los insultos de los que te ofenden caen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Cuando lloro y ayuno, me convierten en objeto de burla.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Cuando me visto de luto, también soy objeto de burla.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que se sientan a la puerta hablan de mí; soy el tema de las canciones de los borrachos.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yo te ruego, Señor, en el momento propicio; por tu gran amor, oh Dios, respóndeme, con tu fiel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Sácame del lodo, no dejes que me hunda; sálvame de los que me odian y de las aguas profundas.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dejes que la corriente me arrastre; que el abismo no me trague ni que la fosa cierre su boca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Respóndeme, Señor, por tu gran amor; por tu inmensa compasión, vuélvete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escondas tu rostro de tu siervo; apresúrate a responderme, porque estoy angustiado.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Acércate a mí y rescátame; líbrame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Tú conoces los insultos que recibo, mi humillación y mi vergüenza; todos mis adversarios están ante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Los insultos me han destrozado el corazón y estoy desesperado. Busqué compasión, pero no la hubo; busqué consuelo, pero no lo encontré.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Me dieron veneno como alimento; para calmar mi sed me dieron vinagre.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Que su mesa se convierta en trampa; que su banquete sea un lazo para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Que sus ojos se oscurezcan y no vean; que su espalda se encorve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Derrama sobre ellos tu ira; que el furor de tu enojo los alcance.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Que sus hogares queden desolados; que sus tiendas queden abandonadas.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Persiguen al que tú has afligido; se burlan del dolor del que tú heriste.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Acumulan pecado sobre pecado; que no alcancen tu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Que sean quitados del libro de la vida; que no están más sus nombres entre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Pero a mí, oh Dios, rescátame de mi aflicción y dolor; que tu salvación me proteja.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Entonces alabaré el nombre de Dios con mi cántico; lo exaltaré con acción de gracias.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Esto le agradará más al Señor que sacrificar un toro, más que un buey con sus cuernos y pezuñas.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Los humildes lo verán y se alegrarán; ustedes que buscan a Dios, cobren ánimo.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El Señor escucha el clamor de los necesitados; no desprecia a su pueblo cautivo.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Alaben a Dios el cielo y la tierra, los mares y todo lo que hay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Dios salvará a Sion; reconstruirá las ciudades de Judá. Su pueblo vivirá allí y la poseerá.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Los descendientes de sus siervos heredarán la tierra; los que aman su nombre vivirán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Petición de David.</w:t>
      </w:r>
    </w:p>
    <w:p>
      <w:pPr>
        <w:pStyle w:val="Heading2"/>
      </w:pPr>
      <w:r>
        <w:rPr>
          <w:lang w:val="es_ES" w:bidi="es_ES"/>
        </w:rPr>
        <w:t>Salmos 70:1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¡Líbrame, oh Dios! ¡Señor, apresúrate a ayudarme!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sean humillados y avergonzados los que procuran matarme; que retrocedan confundidos los que desean mi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retrocedan avergonzados los que se burlan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que se alegren y se regocijen en ti todos los que te buscan; que digan siempre los que aman tu salvación: «¡Qué grande es Dios!”.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Pero yo soy pobre y necesitado; oh Dios, apresúrate a socorrerme. Tú eres mi ayuda y mi libertador; Señor, no tardes.</w:t>
      </w:r>
    </w:p>
    <w:p>
      <w:pPr>
        <w:pStyle w:val="Heading2"/>
      </w:pPr>
      <w:r>
        <w:rPr>
          <w:lang w:val="es_ES" w:bidi="es_ES"/>
        </w:rPr>
        <w:t>Salmos 71:1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¡Señor, tú eres mi refugio! Jamás me dejes quedar en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Rescátame y líbrame conforme a tu justicia; inclina tu oído hacia mí y sálvame.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Sé mi roca de refugio, donde siempre pueda acudir; ordena que me salven, pues tú eres mi roca y mi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Rescátame, Dios mío, del poder de los malvados; líbrame de las manos de gente cruel e injusta.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Señor, tú eres mi esperanza; en ti he confiado desde mi juventud.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Tú me has acompañado desde mi nacimiento; desde el vientre de mi madre me has cuidado. ¡Por eso te alabo siempre!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Soy ejemplo para muchos, porque tú has sido mi refugio fuerte.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eso mi boca está llena de tu alabanza; todo el día proclamo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me rechaces en mi vejez; no me abandones cuando esté sin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Mis enemigos hablan contra mí; todos se alían para quitarme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Dicen: “Dios lo ha abandonado; ahora podemos atraparlo. No hay quien lo ayude”.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Oh Dios, no te quedes lejos; ven pronto a ayudarme.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Que sean destruidos y avergonzados los que me acusan; que sean cubiertos de humillación y deshonra los que buscan hacerme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yo siempre esperaré en ti; te alabaré más y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Hablaré de tu justicia; todo el día contaré de tu salvación, aunque es más de lo que llego a entender.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Soberano Señor, proclamaré tus obras poderosas; hablaré de tu justicia, solo de la tuya.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Oh Dios, tú me has enseñado desde mi juventud; hasta ahora he proclamado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Cuando sea anciano y tenga canas, no me abandones, oh Dios; déjame proclamar tu poder a esta generación, tus hechos poderosos a todos los que han de venir.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Oh Dios, tu justicia alcanza los cielos; has hecho grandes cosas. ¿Quién como tú, oh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Me has hecho pasar por muchas angustias y aflicciones, pero me darás vida de nuevo; de las profundidades de la tierra me levantarás otra vez.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Aumentarás mi honor y volverás a consolarme.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Te alabaré con el arpa por tu fidelidad, oh Dios mío; te cantaré con la lira, oh Santo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Mis labios gritarán de júbilo cuando te cante; tú me has redimido.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Todo el día hablaré de los hechos de tu justicia, porque los que buscaban hacerme daño han sido humillados y avergonzados.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De Salomón.</w:t>
      </w:r>
    </w:p>
    <w:p>
      <w:pPr>
        <w:pStyle w:val="Heading2"/>
      </w:pPr>
      <w:r>
        <w:rPr>
          <w:lang w:val="es_ES" w:bidi="es_ES"/>
        </w:rPr>
        <w:t>Salmos 72:1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concede tu justicia al rey; da tu rectitud al hijo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juzgue a tu pueblo con rectitud y haga justicia a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las montañas traigan paz al pueblo; que las colinas traigan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defienda al pobre; que salve a los hijos de los necesitados; que aplaste al opresor.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viva mientras brille el sol; que perdure mientras exista la luna.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descienda como lluvia sobre la hierba cortada; como aguaceros que riegan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florezcan los justos en sus días; que haya abundante paz hasta que deje de existir la luna.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domine de mar a mar; desde el río Éufrates hasta los extremos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se inclinen ante él los habitantes del desierto; que sus enemigos muerdan el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Que los reyes de Tarsis y de las costas lejanas le traigan tributo; que los reyes de Sabá y de Seba le presenten ofrendas.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Que todos los reyes se postren ante él; que todas las naciones le sirvan.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Él librará al pobre que clama pidiendo ayuda; al oprimido que no tiene quien lo defienda.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Tendrá compasión del débil y del necesitado; salvará la vida de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rescatará de la opresión y la violencia porque sus vidas son preciosas para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¡Viva el rey! Que le den el oro de Sabá; que oren por él continuamente y lo bendigan todos los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haya abundancia de trigo en la tierra; que sea como olas en la cumbre de los montes. Que sus frutos se den como en el Líbano; que la gente florezca en las ciudades como la hierba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su nombre permanezca para siempre; que perdure mientras brille el sol. Que todas las naciones sean bendecidas por medio de él; que lo proclamen dichoso.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Bendito sea Dios, el Señor, el Dios de Israel; el único que hace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Bendito sea su nombre glorioso para siempre; que toda la tierra se llene de su gloria. Amén y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Aquí terminan las oraciones de David, hijo de Isaí.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Asaf.</w:t>
      </w:r>
    </w:p>
    <w:p>
      <w:pPr>
        <w:pStyle w:val="Heading2"/>
      </w:pPr>
      <w:r>
        <w:rPr>
          <w:lang w:val="es_ES" w:bidi="es_ES"/>
        </w:rPr>
        <w:t>Salmos 73:1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¡Qué bueno es Dios con Israel; con los de corazón puro!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Pero yo estuve a punto de caer; mis pies casi resbalaron.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Sentí envidia de los arrogantes cuando vi la prosperidad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Ellos no tienen problemas; sus cuerpos son fuertes y saludables.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sufren como los demás; no tienen problemas como la gente común.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eso llevan el orgullo como collar; la violencia los cubre como un manto.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 su corazón endurecido brota la maldad; sus mentes desbordan de malos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 burlan y hablan con maldad; desde su altivez amenazan con opresión.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Abren su boca contra el cielo, y su lengua recorre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eso su pueblo se vuelve a ellos y bebe sus palabras sin cuestionarlas.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Preguntan: «¿Cómo puede Dios saberlo? ¿Acaso el Altísimo tiene conocimiento?”.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Miren a los malvados: siempre tranquilos, aumentan sus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¿De qué me sirvió mantener limpio mi corazón y lavar mis manos en la inocencia?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Todo el día sufro castigos; cada mañana me llega un golpe.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Si yo me hubiera planteado hablar como ellos, habría traicionado a tu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Cuando traté de entender esto, me pareció muy difícil.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Hasta que entré en el santuario de Dios; allí comprendí el destino final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 verdad, los has puesto en terreno resbaladizo; los haces caer en la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un instante son destruidos; el terror los consume por completo.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Como un sueño que se desvanece al despertar, así tú, Señor, al levantarte harás que desaparezcan.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Mi corazón se llenó de amargura y me sentí herido en lo más profundo,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era un necio y un ignorante; ante ti era como un animal.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Sin embargo, yo siempre estoy contigo; tú sostienes mi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Me guías con tu consejo; y al final me recibirás en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¿A quién tengo en el cielo sino a ti? En la tierra nada deseo fuera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Mi cuerpo y mi corazón pueden debilitarse, pero Dios es la fortaleza de mi corazón y mi herencia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Los que se alejan de ti perecerán; tú destruyes a los que no te son 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Pero yo aprecio acercarme a Dios; he hecho del Señor mi refugio. Contaré todas tus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Masquil de Asaf.</w:t>
      </w:r>
    </w:p>
    <w:p>
      <w:pPr>
        <w:pStyle w:val="Heading2"/>
      </w:pPr>
      <w:r>
        <w:rPr>
          <w:lang w:val="es_ES" w:bidi="es_ES"/>
        </w:rPr>
        <w:t>Salmos 74:1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¿por qué nos has rechazado para siempre? ¿Por qué arde tu ira contra las ovejas de tu prado?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Acuérdate del pueblo que adquiriste hace mucho tiempo, de la tribu que redimiste para que fuera tu herencia. Acuérdate del monte Sion, donde tienes tu morada.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Dirige tus pasos hacia las ruinas perpetuas; el enemigo ha destruido todo en tu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Tus adversarios rugieron en medio de tu lugar de reunión; levantaron sus estandartes como señales.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Parecían leñadores en el bosque cuando destrozaron las puertas con sus hachas.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Destrozaron con hachas y martillos todos los tallados de madera.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Prendieron fuego a tu santuario y lo profanaron; echaron por tierra el lugar donde habita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Dijeron en sus corazones: “Destruyámoslos a todos”; quemaron todos los lugares de reunión de Dios en el país.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vemos señales de tu parte; ya no hay profetas, y nadie sabe hasta cuándo durará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¿Hasta cuándo, oh Dios, permitirás que el enemigo se burle de ti? ¿Dejarás que insulte tu nombre para siempre?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¿Por qué retienes tu mano? ¡No te cruces de brazos! ¡Destrúyelos!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Tú eres mi rey desde tiempos antiguos, oh Dios; tú traes salvación sobre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13-14</w:t>
      </w:r>
      <w:r>
        <w:rPr>
          <w:lang w:val="es_ES" w:bidi="es_ES"/>
        </w:rPr>
        <w:t xml:space="preserve"> Dividiste el mar con tu poder; quebraste las cabezas de los monstruos marinos. Aplastaste las cabezas del Leviatán; lo entregaste como alimento a las criaturas del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Hiciste brotar manantiales y arroyos; secaste ríos de corrientes permanentes.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Tuyos son el día y la noche; tú hiciste la luna y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Estableciste todos los límites de la tierra; tú creaste el verano y el invierno.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Recuerda, Señor, que tu enemigo se burla de ti; un pueblo insensato ofende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entregues la vida de tu tórtola a las bestias salvajes; no olvides para siempre la vida de tu pueblo oprimido.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¡Acuérdate de tu pacto! Hasta los lugares oscuros de la tierra están llenos de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dejes que el oprimido regrese avergonzado; que el pobre y el necesitado alaben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Levántate, oh Dios, y defiende tu causa; recuerda cómo el insensato se burla de ti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No olvides las voces de tus enemigos; el tumulto cada vez mayor de los que se levantan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«No destruyas». Salmo de Asaf. Cántico.</w:t>
      </w:r>
    </w:p>
    <w:p>
      <w:pPr>
        <w:pStyle w:val="Heading2"/>
      </w:pPr>
      <w:r>
        <w:rPr>
          <w:lang w:val="es_ES" w:bidi="es_ES"/>
        </w:rPr>
        <w:t>Salmos 75:1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 damos gracias, oh Dios, te damos gracias; tu nombre está cercano, y tus maravillas lo proclaman.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Dios dice: “Yo fijo el tiempo; yo juzgo con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la tierra tiembla y todos sus habitantes se estremecen, yo afirmo sus columnas”.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Advertí a los arrogantes que dejaran de serlo; dije a los malvados que no sean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Les dije que no levantaran sus puños contra el cielo ni hablaran con arrogancia.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Ni del oriente ni del occidente, ni del desierto viene la exaltación.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es el único juez: a unos humilla y a otros enaltece.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tiene en su mano una copa de vino espumoso mezclado con especias; cuando la derrame, todos los malvados beberán hasta el fondo.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yo proclamaré esto para siempre; cantaré alabanzas al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Destruiré el poder de todos los malvados; exaltaré el poder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Acompáñese con instrumentos de cuerda. Salmo de Asaf. Cántico.</w:t>
      </w:r>
    </w:p>
    <w:p>
      <w:pPr>
        <w:pStyle w:val="Heading2"/>
      </w:pPr>
      <w:r>
        <w:rPr>
          <w:lang w:val="es_ES" w:bidi="es_ES"/>
        </w:rPr>
        <w:t>Salmos 76:1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Dios es conocido en Judá; grande es su nombre en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Su santuario está en Salén; su morada, en Sion.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Allí quiebra las flechas enemigas; destruye los escudos, las espadas y todas las armas.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eres radiante y majestuoso; más que las montañas eternas.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guerreros más valientes han sido despojados; duermen el sueño de la muerte. Ninguno de esos individuos puede levantar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los reprendiste, Dios de Jacob, quedaron inmóviles caballos y jinetes.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Solo tú infundes verdadero temor. ¿Quién puede estar en tu presencia cuando se enciende tu ira?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Desde el cielo pronunciaste tu sentencia; la tierra tembló y quedó en silencio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cuando te levantaste para juzgar, oh Dios, para salvar a todos los oprimidos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Hasta la furia humana se convierte en tu alabanza; los sobrevivientes de tu ira te sirven.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Hagan promesas al Señor su Dios y cúmplanlas. Que todos los que lo rodean traigan tributo al Dios temible,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él quebranta el espíritu de los gobernantes; él infunde temor a los reyes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Para Jedutún. Salmo de Asaf.</w:t>
      </w:r>
    </w:p>
    <w:p>
      <w:pPr>
        <w:pStyle w:val="Heading2"/>
      </w:pPr>
      <w:r>
        <w:rPr>
          <w:lang w:val="es_ES" w:bidi="es_ES"/>
        </w:rPr>
        <w:t>Salmos 77:1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Elevo al Señor mi voz; le suplico que me escuche.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el día de mi angustia busco al Señor; de noche extiendo mis manos sin cesar. Mi alma rehúsa consuelo.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Pienso en Dios y gimo; medito en él y mi espíritu desfallece.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Mantienes mis ojos abiertos; estoy tan angustiado que no puedo hablar.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Pienso en los días antiguos; medito en los tiempos de antaño.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Recuerdo mi cántico en la noche; medito en mi corazón y mi espíritu reflexiona.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¿Nos rechazará el Señor para siempre? ¿No volverá a mostrar su buena voluntad?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¿Se habrá acabado para siempre su gran amor? ¿Se agotaron sus promesas para todas las generaciones?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¿Ha olvidado Dios ser misericordioso? ¿Ha cerrado con ira su compasión?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Entonces dije: “Esta es mi angustia: que la diestra del Altísimo ha cambiado”.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Recuerdo tus grandes obras, Señor; medito en tus hechos de antaño.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Reflexionaré en todas tus obras; meditaré en todo lo que has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¡Oh Dios, santo es tu camino! ¿Qué dios es tan grande como nuestro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Tú eres el Dios que hace milagros; has manifestado tu poder entre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 tu poder redimiste a tu pueblo, a los descendientes de Jacob y de José.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Las aguas te vieron, oh Dios, te vieron y temblaron; el mar profundo se estremeció.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Las nubes dejaron caer su lluvia; los truenos retumbaron en el cielo; tus flechas de fuego cruzaron el firmamento.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Tu trueno retumbó en el torbellino; tus relámpagos iluminaron el mundo; la tierra se estremeció y tembló.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Tu camino pasó por el mar; tu senda cruzó las aguas poderosas, pero nadie pudo ver tus huellas.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Guiaste a tu pueblo como un rebaño por medio de Moisés y Aarón.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Masquil de Asaf.</w:t>
      </w:r>
    </w:p>
    <w:p>
      <w:pPr>
        <w:pStyle w:val="Heading2"/>
      </w:pPr>
      <w:r>
        <w:rPr>
          <w:lang w:val="es_ES" w:bidi="es_ES"/>
        </w:rPr>
        <w:t>Salmos 78:1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¡Pueblo mío, escucha mis enseñanzas! Presta atención a las palabras de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Abriré mi boca en parábolas; revelaré misterios de tiempos antiguos,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cosas que hemos oído y conocido, cosas que nuestros antepasados nos contaron.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las ocultaremos a sus hijos; contaremos a la próxima generación las obras gloriosas del Señor, su poder y las maravillas que ha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estableció un pacto con Jacob y dio su ley a Israel. Ordenó a nuestros antepasados que las enseñaran a sus hijos,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que la siguiente generación las conociera, para que los hijos que nacieran las aprendieran y las transmitieran a sus propios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pondrían su confianza en Dios y no olvidarían sus obras, sino que obedecerían sus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Así no serían como sus antepasados: una generación terca y rebelde, una generación de corazón inconstante, cuyo espíritu no fue fiel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guerreros de Efraín, aunque bien armados, volvieron la espalda en el día de la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cumplieron el pacto de Dios ni obedecieron su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Olvidaron lo que él había hecho, las maravillas que les había mostrado.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Hizo maravillas a la vista de sus antepasados en la tierra de Egipto, en la región de Zoán.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Dividió el mar y los hizo cruzar; mantuvo las aguas firmes como un muro.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guio con nube durante el día; con resplandor de fuego toda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Partió rocas en el desierto; les dio de beber como de un gran océano.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Hizo brotar arroyos de la roca; hizo correr el agua como un río.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Pero ellos siguieron pecando contra él; se rebelaron contra el Altísimo en 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Pusieron a Dios a prueba con toda intención; exigieron la comida que se les antojó.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Hablaron contra Dios y dijeron: «¿Podrá Dios prepararnos una mesa en el desierto?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 cierto que golpeó la roca y brotó agua; salieron torrentes que corrieron como ríos. Pero ¿podrá también darnos pan? ¿Podrá proveer carne a su pueblo?”.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Cuando el Señor escuchó esto, se enfureció mucho; se encendió su ira contra Jacob y su enojo contra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creían en Dios ni confiaban en que él los salvaría.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Desde lo alto dio una orden a las nubes; se abrieron las puertas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Hizo llover maná para que comieran; les dio pan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Comieron pan de ángeles; les dio alimento hasta que quedaron satisfechos.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Hizo soplar el viento del este; con su poder trajo el viento del sur.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Hizo llover aves tan abundantes como el polvo; nubes de aves como la arena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Hizo que las aves cayeran en medio del campamento; cayeron alrededor de sus tiendas.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pueblo comió hasta quedar satisfecho; les dio lo que deseaban.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Pero antes de que terminaran de comer, aún con la carne en la boca,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ira del Señor se encendió contra ellos; mató a los más fuertes de Israel, derribó a sus jóvenes.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Sin embargo, siguieron pecando; no creyeron en sus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Por eso acortó sus días; sus años terminaron en terror.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Cuando los castigaba, lo buscaban; se volvían y buscaban a Dios con fervor.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Entonces recordaban que Dios era su roca; que el Dios Altísimo era su redentor.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Pero lo adulaban solo con la boca; con la lengua le mentían.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En su corazón no eran sinceros con él; no fueron fieles a su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Sin embargo, él tuvo misericordia; perdonó sus pecados y no los destruyó. Una y otra vez contuvo su ira; no desató toda su furia.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Recordó que eran simples mortales, un soplo que pasa y no vuelve.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¡Cuántas veces se rebelaron contra él en el desierto! ¡Cuántas veces lo entristecieron en aquella tierra árida!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Una y otra vez pusieron a prueba a Dios; provocaron al Santo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Olvidaron el poder de Dios; olvidaron cómo los había librado de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Olvidaron las señales que hizo en Egipto; olvidaron sus maravillas en la región de Zoán.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Convirtió sus ríos en sangre; nadie podía beber de sus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Envió enormes nubes de moscas que cubrieron la tierra; envió ranas que llenaron todo Egipto.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Entregó sus cultivos a los gusanos; las langostas devoraron sus cosechas.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Destruyó sus viñas con granizo; destruyó sus higueras con piedras de hielo.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Entregó su ganado al granizo; sus rebaños fueron alcanzados por los rayos.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Desató sobre ellos el furor de su ira; derramó dolor y hostilidad. Envió contra ellos un ejército de ángeles destructores.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Dio rienda suelta a su ira; no los libró de la muerte, sino que los entregó a la plaga.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Hirió a todo primogénito en Egipto; mató al primer hijo de cada familia egipcia.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Guio a su pueblo como a un rebaño; los condujo seguros por 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Los guio con seguridad, sin nada que temer; pero el mar se tragó a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Los trajo a la frontera de su tierra santa; los llevó a esta región montañosa que sometió para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Expulsó a las naciones de delante de ellos; repartió sus tierras a su pueblo como heredad se las dio a las tribus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Pero ellos pusieron a prueba al Dios Altísimo; se rebelaron contra él y no obedecieron sus mandatos.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Fueron infieles y traidores como sus padres; tan poco fiables como un arco defectuoso.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Lo provocaron con sus santuarios paganos; despertaron sus celos con sus ídolos.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Cuando Dios vio esto, se enojó mucho; rechazó por completo al pueblo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Abandonó su tienda de reunión en Siló, el lugar donde había habitado entre la gente.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Permitió que el símbolo de su poder y su gloria cayera en manos enemigas.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Estaba tan enojado con su pueblo que dejó que los mataran.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El fuego devoró a sus jóvenes; sus muchachas murieron sin llegar a casarse.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Sus sacerdotes cayeron a espada; sus viudas no pudieron llorar su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Entonces el Señor se levantó como quien despierta de un sueño, como un guerrero que despierta súbitamente del sopor del 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Golpeó a sus enemigos y los hizo retroceder; los cubrió de vergüenza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Rechazó a la tribu de José; no eligió a la tribu de Efraín.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Eligió en cambio a la tribu de Judá; eligió el monte Sion, al que 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Allí construyó su santuario como las alturas del cielo, como la tierra que estableció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Eligió a su siervo David; lo llamó de los corrales de las ovejas.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Lo sacó de cuidar las ovejas para que fuera el pastor de su pueblo Jacob, el pastor de Israel, su heredad.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72</w:t>
      </w:r>
      <w:r>
        <w:rPr>
          <w:lang w:val="es_ES" w:bidi="es_ES"/>
        </w:rPr>
        <w:t xml:space="preserve"> David los pastoreó con corazón íntegro; los dirigió con mano hábil.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Asaf.</w:t>
      </w:r>
    </w:p>
    <w:p>
      <w:pPr>
        <w:pStyle w:val="Heading2"/>
      </w:pPr>
      <w:r>
        <w:rPr>
          <w:lang w:val="es_ES" w:bidi="es_ES"/>
        </w:rPr>
        <w:t>Salmos 79:1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¡Dios, las naciones invadieron tu heredad! Profanaron tu templo sagrado; dejaron a Jerusalén convertida en ruinas.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Entregaron los cadáveres de tus siervos como alimento para las aves del cielo; y la carne de tus fieles, para las fieras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Derramaron su sangre como agua por toda Jerusalén; no quedó nadie para enterrar a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Somos motivo de burla para nuestros vecinos; los que nos rodean se ríen de nosotros y nos desprecian.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¿Hasta cuándo, Señor, estarás enojado? ¿Para siempre? ¿Hasta cuándo arderá tu celo como fuego?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Derrama tu ira sobre las naciones que no te conocen; sobre los reinos que no invocan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Devoraron a tu pueblo Israel; dejaron su tierra desolada.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¡No nos condenes por los pecados de nuestros antepasados! Que tu compasión venga pronto a nuestro encuentro, porque estamos completamente abatidos.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Ayúdanos, Dios de nuestra salvación, por la gloria de tu nombre; líbranos y perdona nuestros pecados por causa de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¿Por qué dejar que las naciones digan: «¿Dónde está su Dios?”. Que las naciones sepan, y nosotros lo veamos, que tú vengas la sangre de tus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Escucha los gemidos de los cautivos; con la grandeza de tu poder salva a los condenados 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Devuélveles a nuestros vecinos 7 veces las burlas que han lanzado contra ti,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nosotros, tu pueblo, las ovejas de tu prado, te daremos gracias para siempre y alabaremos tu grandeza de generación en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«Los lirios del pacto». Salmo de Asaf.</w:t>
      </w:r>
    </w:p>
    <w:p>
      <w:pPr>
        <w:pStyle w:val="Heading2"/>
      </w:pPr>
      <w:r>
        <w:rPr>
          <w:lang w:val="es_ES" w:bidi="es_ES"/>
        </w:rPr>
        <w:t>Salmos 80:1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Pastor de Israel, tú que guías a José como a un rebaño, tú que reinas sobre los querubines, escúchanos. Manifiesta tu poder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delante de Efraín, Benjamín y Manasés. Despierta tu poder y ven a salvarnos.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Restáuranos, oh Dios; haz brillar tu rostro sobre nosotros, y seremos salvos.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Oh Señor Todopoderoso, ¿hasta cuándo estarás enojado con tu pueblo? ¿Hasta cuándo rechazarás nuestras oraciones?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Nos has dado lágrimas como alimento y lágrimas en abundancia como bebida.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Nos has convertido en motivo de burla para nuestros vecinos; ellos se ríen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Restáuranos, oh Dios Todopoderoso; haz brillar tu rostro sobre nosotros, y sálvanos.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Sacaste una vid de Egipto; expulsaste a las naciones y la plantaste.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Preparaste el terreno para ella; echó raíces profundas y llenó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Las montañas se cubrieron con su sombra; los cedros más altos quedaron bajo sus ramas.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Extendió sus ramas hasta el mar Mediterráneo; sus brotes llegaron hasta el río Éufrates.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¿Por qué has derribado sus muros? Ahora todos los que pasan arrancan su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Los jabalíes del bosque la devoran; las bestias del campo se alimentan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Dios Todopoderoso, te rogamos que regreses; mira desde el cielo y observa. Cuida de esta viña.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Protege la vid que plantaste con tu mano; cuida al hijo que criaste para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Tu viña ha sido cortada y quemada por el fuego; que los destructores perezcan ante tu reprensión.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Fortalece a la persona que está a tu derecha, al hijo que criaste para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Nunca más nos apartaremos de ti; devuélvenos la vida y te invocaremos.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Restáuranos, oh Dios Todopoderoso; haz brillar tu rostro sobre nosotros, y sálvanos.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«La canción del lagar». Salmo de Asaf.</w:t>
      </w:r>
    </w:p>
    <w:p>
      <w:pPr>
        <w:pStyle w:val="Heading2"/>
      </w:pPr>
      <w:r>
        <w:rPr>
          <w:lang w:val="es_ES" w:bidi="es_ES"/>
        </w:rPr>
        <w:t>Salmos 81:1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¡Canten con alegría a Dios, nuestra fortaleza! ¡Aclamen al Dios de Jacob!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Entonen música y toquen la pandereta; toquen melodías con el arpa y la lira.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Toquen la trompeta en la luna nueva; tóquenla en la luna llena, el día de nuestra fiesta.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Esta es una ley para Israel; es un decreto del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estableció esto como decreto para José cuando salió contra la tierra de Egipto. Escuché una voz que no conocía: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«Te quité la carga de los hombros; liberé tus manos del trabajo duro.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tu angustia me llamaste y yo te salvé; te respondí desde la nube de tormenta. Te puse a prueba en las aguas de Meribá.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Escucha, pueblo mío, mientras te advierto. ¡Israel, si tan solo me escucharas!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tengas ningún dios extranjero; no te inclines ante ningún dios ajeno.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Yo soy el Señor tu Dios, que te sacó de Egipto. Abre bien tu boca y yo la llenaré.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¡Pero no, mi pueblo no quiso escuchar! Israel no me quiso obedecer.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los entregué a su corazón terco; que vivieran como mejor les pareciera.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mi pueblo me escuchara; si Israel tan solo quisiera andar por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¡Con qué rapidez sometería yo a sus enemigos! ¡Qué pronto caería mi mano sobre sus adversarios!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que odian al Señor se humillarían ante él; su castigo sería eterno.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a ti te alimentaría con el mejor trigo; te saciaría con miel de la roca”.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Asaf.</w:t>
      </w:r>
    </w:p>
    <w:p>
      <w:pPr>
        <w:pStyle w:val="Heading2"/>
      </w:pPr>
      <w:r>
        <w:rPr>
          <w:lang w:val="es_ES" w:bidi="es_ES"/>
        </w:rPr>
        <w:t>Salmos 82:1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Dios está en la asamblea celestial; pronuncia sentencia entre los dioses: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«¿Hasta cuándo juzgarán injustamente y favorecerán a los impíos?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Defiendan al pobre y al huérfano; hagan justicia al afligido y al oprimido.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Rescaten al pobre y al necesitado; líbrenlos de las manos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saben nada, no entienden nada; andan en oscuridad, por eso tiemblan los cimientos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Yo les he dicho: “Ustedes son dioses; todos ustedes son hijos del Altísimo”.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Sin embargo, morirán como simples mortales; caerán como cualquier otro ser humano importante”.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¡Levántate, oh Dios, y juzga la tierra, porque todas las naciones te pertenecen!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Cántico. Salmo de Asaf.</w:t>
      </w:r>
    </w:p>
    <w:p>
      <w:pPr>
        <w:pStyle w:val="Heading2"/>
      </w:pPr>
      <w:r>
        <w:rPr>
          <w:lang w:val="es_ES" w:bidi="es_ES"/>
        </w:rPr>
        <w:t>Salmos 83:1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no guardes silencio; no te quedes callado ni inmóvil.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¿No escuchas el alboroto de tus enemigos? ¿No ves cómo se alzan contra ti los que te odian?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 astucia traman contra tu pueblo; conspiran contra tus protegidos.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Dicen: “Vengan, destruyamos su nación; que el nombre de Israel desaparezca para siempre”.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Todos se han unido en un solo propósito; han hecho un pacto en tu contra.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Van juntos los ismaelitas, los edomitas, los moabitas y los agarenos;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guebalitas, los amonitas, los amalecitas, los filisteos y los tirios.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Hasta los asirios se les han unido; se han aliado con los descendientes de Lot.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Haz con ellos lo que hiciste con Madián, lo que hiciste con Sísara y Jabín junto al arroyo Quisón.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Fueron destruidos en Endor y quedaron como estiércol sobre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Haz que sus nobles poderosos mueran como Oreb y Zeb. Que todos sus príncipes mueran como Zeba y Zalmuna,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que dijeron: “Vamos a apoderarnos de los campos de pasto de Dios”.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Oh Dios mío, espárcelos como matojos secos; que sean como paja ante 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Como el fuego que consume el bosque, como las llamas que devoran las montañas,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así tú los persigas con tu tormenta. Atérralos con tu tempestad.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Cúbrelos de vergüenza hasta que busquen tu nombre,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sean para siempre avergonzados y aterrados; que perezcan cubiertos de deshonra.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Que sepan que solo tú, quien tiene por nombre Señor, eres el Altísimo sobre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Sígase la tonada de «La canción del lagar». Salmo de los hijos de Coré.</w:t>
      </w:r>
    </w:p>
    <w:p>
      <w:pPr>
        <w:pStyle w:val="Heading2"/>
      </w:pPr>
      <w:r>
        <w:rPr>
          <w:lang w:val="es_ES" w:bidi="es_ES"/>
        </w:rPr>
        <w:t>Salmos 84:1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¡Qué hermoso es el lugar donde habitas, Señor Todopoderoso!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Anhelo con toda el alma los patios del Señor; mi corazón y mi carne cantan de alegría al Dios viviente.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Hasta el gorrión encuentra casa cerca de tus altares, y la golondrina un nido donde poner sus crías; oh Señor Todopoderoso, mi rey y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¡Qué felices son los que habitan en tu templo; por siempre te alabarán!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¡Qué felices son los que tienen su fuerza en ti; que tienen en su corazón tus caminos!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atraviesen el valle de las lágrimas, se les convertirá en lugar de manantiales; las lluvias de otoño lo cubren de bendiciones.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Avanzan de fuerza en fuerza; hasta presentarse ante Dios en Sion.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Oh Señor Todopoderoso, escucha mi oración; presta atención,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Oh Dios, defensor nuestro, pon tus ojos en el rostro de tu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Vale más un solo día en tus patios que 1.000 fuera de ellos; prefiero estar a las puertas de la casa de mi Dios que habitar en las tiendas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Dios es sol y escudo; el Señor concede gracia y gloria; no niega ningún bien a los que caminan con integridad.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Oh Señor Todopoderoso, qué feliz es el que confía en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los hijos de Coré.</w:t>
      </w:r>
    </w:p>
    <w:p>
      <w:pPr>
        <w:pStyle w:val="Heading2"/>
      </w:pPr>
      <w:r>
        <w:rPr>
          <w:lang w:val="es_ES" w:bidi="es_ES"/>
        </w:rPr>
        <w:t>Salmos 85:1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has derramado admirables bendiciones sobre esta tierra; has restaurado a Jacob;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has perdonado la falta de tu pueblo; has cubierto todos sus pecados;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 calmado tu ira; has dejado tu ardiente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Ahora restáuranos, Dios de nuestra salvación; deja a un lado tu enojo contra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¿Estarás enojado con nosotros para siempre? ¿Se extenderá tu ira de generación en generación?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¿No volverás a darnos vida para que tu pueblo se alegre en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Muéstranos tu gran amor, Señor; concédenos tu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Escucharé lo que dice el Señor Dios; él promete paz a su pueblo, a sus fieles. Que no vuelvan a la insensatez.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Su salvación está cerca de quienes lo honran; su gloria llenará nuestra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amor y la verdad se encontraron; la justicia y la paz se besaron.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verdad brota de la tierra; la justicia mira desde 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Señor derrama sus bendiciones sobre la tierra; ella produce abundantes cosechas.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justicia marcha delante de él; prepara el camino para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Oración de David.</w:t>
      </w:r>
    </w:p>
    <w:p>
      <w:pPr>
        <w:pStyle w:val="Heading2"/>
      </w:pPr>
      <w:r>
        <w:rPr>
          <w:lang w:val="es_ES" w:bidi="es_ES"/>
        </w:rPr>
        <w:t>Salmos 86:1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Inclina tu oído y respóndeme, porque soy pobre y necesitado.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Protege mi vida, porque te soy fiel. Salva a tu siervo que confía en ti; tú eres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Ten piedad de mí, Señor, porque clamo a ti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Llena de alegría a tu siervo, porque a ti elevo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Tú, Señor, eres bueno y perdonador; tu amor es grande con todos los que te invocan.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Escucha mi oración, Señor; presta atención a mi voz suplicante.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el día de mi angustia te invocaré, porque tú me respondes.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hay nadie como tú entre los dioses, Señor; no hay obras como las tuyas.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Todas las naciones que creaste vendrán y se postrarán ante ti, Señor; glorificarán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 eres grande y haces maravillas; solo tú eres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Enséñame tu camino, Señor, y caminaré en tu verdad; dame un corazón íntegro para que honre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Te alabaré con todo mi corazón, Señor mi Dios; glorificaré tu nombre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 gran amor por mí es inmenso; me has librado de las profundidades del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Oh Dios, gente arrogante se ha levantado contra mí; personas violentas buscan matarme. No toman en cuenta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tú, Señor, eres un Dios compasivo y clemente, lento para la ira, abundante en amor y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Vuélvete a mí y ten compasión de mí; da tu fuerza a tu siervo y salva al hijo de tu sierva.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Dame una señal de tu bondad, para que mis enemigos la vean y se avergüencen, porque tú, Señor, me has ayudado y consolado.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los hijos de Coré. Cántico.</w:t>
      </w:r>
    </w:p>
    <w:p>
      <w:pPr>
        <w:pStyle w:val="Heading2"/>
      </w:pPr>
      <w:r>
        <w:rPr>
          <w:lang w:val="es_ES" w:bidi="es_ES"/>
        </w:rPr>
        <w:t>Salmos 87:1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ciudad de Dios está asentada sobre el monte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ama las puertas de Sion más que todas las moradas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Cosas gloriosas se dicen de ti, ciudad de Dios: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«Rahab y Babilonia están entre los que me conocen; también Filistea, Tiro y Cus. Se dice: “Este nació en Sion”».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 Sion se dirá: “Este y aquel nacieron en ella. El Altísimo mismo la estableció”.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el Señor registre a los pueblos, dirá: “Este nació en Sion”.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Mientras cantan y bailan, dirán: “Todos mis manantiales están en ti”.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Cántico. Salmo de los hijos de Coré. Al director musical. Según majalat leannot. Masquil de Hemán el ezraíta.</w:t>
      </w:r>
    </w:p>
    <w:p>
      <w:pPr>
        <w:pStyle w:val="Heading2"/>
      </w:pPr>
      <w:r>
        <w:rPr>
          <w:lang w:val="es_ES" w:bidi="es_ES"/>
        </w:rPr>
        <w:t>Salmos 88:1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Dios de mi salvación, día y noche clamo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Escucha mi oración; presta atención a mi clamor,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mi vida está llena de problemas; cerca estoy del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Me cuentan como uno de los que bajan a la tumba; soy como alguien sin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Me han dejado entre los muertos; soy como los que yacen en la tumba, a quienes ya no recuerdas y están fuera de tu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Me has puesto en lo más profundo de la fosa, en las tinieblas de las profundidades.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Tu enojo pesa sobre mí; me abrumas con todas tus olas.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Has alejado de mí a mis amigos; me has hecho repugnante para ellos. Estoy encerrado y no puedo escapar.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Mis ojos se nublan de tanto llorar. Cada día te invoco, Señor; extiendo mis manos hacia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¿Harás milagros para los muertos? ¿Acaso los muertos se levantarán para alabarte?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¿Se proclamará tu gran amor en la tumba, tu fidelidad en el abismo de destrucción?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¿Se conocerán tus maravillas en las tinieblas, tu justicia en la tierra del olvido?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Oh Señor, a ti clamo cada día; cada mañana elevo mi oración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¿Por qué me rechazas, Señor? ¿Por qué escondes tu rostro de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Desde mi juventud he estado enfermo y al borde de la muerte; he soportado terribles sufrimientos y estoy desesperado.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Tu ira ha caído sobre mí; tus ataques me han destruido.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Me rodean todo el día como una inundación; me han cercado por completo.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Has alejado de mí a mis amigos y seres queridos; la oscuridad es ahora mi única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Masquil de Etán el ezraíta.</w:t>
      </w:r>
    </w:p>
    <w:p>
      <w:pPr>
        <w:pStyle w:val="Heading2"/>
      </w:pPr>
      <w:r>
        <w:rPr>
          <w:lang w:val="es_ES" w:bidi="es_ES"/>
        </w:rPr>
        <w:t>Salmos 89:1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Cantaré para siempre el amor del Señor; con mi boca proclamaré tu fidelidad por todas las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Declaro que tu amor es eterno; tu fidelidad está firme como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Dijiste: “Hice un pacto con mi elegido; le hice un juramento a David, mi siervo: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"Estableceré tu dinastía para siempre; afirmaré tu trono por todas las generaciones”».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cielos celebran tus maravillas, Señor; la asamblea de los santos alaba tu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¿Quién en los cielos puede compararse con el Señor? ¿Quién entre los seres celestiales es semejante al Señor?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santos lo reverencian con temor; es grande y maravilloso entre todos los que lo rodean.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Señor, Dios Todopoderoso, ¿quién como tú? Tu fidelidad te rodea por todas partes.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Tú mandas sobre el mar embravecido; cuando sus olas se levantan, tú las aquietas.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 aplastaste a Rahab como a un cadáver; con tu poder dispersaste a tus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Tuyos son los cielos y la tierra; todo lo que hay en el mundo te pertenece.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Tú creaste el norte y el sur; el Tabor y el Hermón cantan alegres a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Poderoso es tu brazo; fuerte es tu mano, y tu diestra está en alto.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justicia y el derecho son el cimiento de tu trono; el amor y la verdad van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Felices los que conocen el grito de júbilo; caminan, Señor, en la luz de tu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Todo el día se gozan en tu maravilloso nombre; tu justicia les da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Tú eres su fuerza y su gloria; nuestro poder aumenta por tu favor.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Sí, nuestra protección viene del Señor; él, el Santo de Israel, es nuestro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otro tiempo hablaste en una visión a tus fieles y dijiste: “He dado mi ayuda a un guerrero valiente; he exaltado a un elegido de entre 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 mi siervo David; lo he ungido con mi aceite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Mi mano lo sostendrá con firmeza; mi brazo lo hará fuerte.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lo someterá el enemigo; no lo vencerán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Aplastaré a sus enemigos delante de él; destruiré a quienes lo odian.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Mi fidelidad y mi gran amor estarán con él; en mi nombre su poder se elevará.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Extenderé su dominio sobre los ríos y gobernará sobre 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Él me dirá: “Tú eres mi Padre, mi Dios y la roca de mi salvación”.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Yo lo trataré como a mi primogénito; lo haré el rey más grande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Mi amor estará siempre con él; mi pacto con él permanecerá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Siempre tendrá un heredero; su trono será tan duradero como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Si sus hijos se apartan de mis leyes y no viven de acuerdo con ellas;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si no obedecen mis mandatos y no cumplen mis mandamientos;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entonces castigaré su pecado con vara; con azotes castigaré su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Pero nunca le quitaré mi amor; mis promesas no le fallarán.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No romperé mi pacto; no cambiaré ni una sola promesa.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Una vez juré por mi santidad a David; no le mentiré.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Juré que su descendencia permanecerá para siempre; que su trono será tan firme como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Su trono será tan eterno como la luna; como el fiel testigo en el cielo”.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Pero tú lo has rechazado; te has enojado mucho con tu rey elegido.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Has rechazado el pacto con tu siervo; has arrojado su corona al 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Has derribado sus murallas; has convertido en ruinas sus fortalezas.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Todos los que pasan le roban; sus vecinos se burlan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Has fortalecido la mano de sus adversarios; has llenado de alegría a todos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Has hecho que su espada sea inútil; no lo has ayudado en la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Has acabado con su esplendor; has derribado su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Has acortado los días de su juventud; lo has cubierto de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¿Hasta cuándo, Señor? ¿Te esconderás para siempre? ¿Hasta cuándo arderá tu ira como fuego?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Recuerda lo breve que es mi vida; ¿para qué creaste en vano a todos los mortales?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¿Quién puede vivir para siempre sin morir? ¿Quién puede escapar del poder del dominio de los muertos?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Señor, ¿dónde está tu gran amor de antes? ¿Dónde están las promesas fieles que le hiciste a David?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Recuerda, Señor, cómo se burlan de tu siervo; llevo en mi corazón los insultos de muchos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Señor, tus enemigos se burlan de mí; se burlan de cada paso de tu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Bendito sea el Señor para siempre. Amén y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Oración de Moisés, hombre de Dios.</w:t>
      </w:r>
    </w:p>
    <w:p>
      <w:pPr>
        <w:pStyle w:val="Heading2"/>
      </w:pPr>
      <w:r>
        <w:rPr>
          <w:lang w:val="es_ES" w:bidi="es_ES"/>
        </w:rPr>
        <w:t>Salmos 90:1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tú has sido nuestro refugio de generación en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Antes de que nacieran las montañas, antes de que formaras la tierra y el mundo, desde siempre y para siempre, tú eres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Haces que el ser humano vuelva al polvo; dices: “Vuelvan al polvo, mortales”.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ti 1.000 años son como el día de ayer que ya pasó, como unas pocas horas de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Arrasas a la gente como un sueño que se desvanece; son como la hierba que brota por la mañana,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al amanecer brota lozana, pero al atardecer se marchita y se seca.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Morimos bajo tu ira; tu furor nos aterra.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Pones nuestros pecados delante de ti; a la luz de tu rostro pones nuestras faltas ocultas.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Vivimos nuestros días bajo tu ira; nuestros años se van como un suspiro.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días de nuestra vida llegan a 70 años; si hay vigor, tal vez 80. Pero aun los mejores están llenos de fatiga y de pena; pronto pasan y nosotros volamos.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¿Quién puede comprender el poder de tu ira? Tu furor es tan grande como el temor que mereces.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Enséñanos a contar nuestros días para que adquiramos un corazón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Vuélvete a nosotros, Señor. ¿Hasta cuándo tardarás? Ten compasión de tus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Sácianos por la mañana con tu amor fiel, y cantaremos de alegría todos nuestros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Danos tanta alegría como días nos afligiste, como años de calamidad nos diste.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tus siervos vean tus obras de nuevo; que nuestros hijos vean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el Señor nuestro Dios nos muestre su favor. Haz prosperar la obra de nuestras manos; sí, haz prosperar la obra de nuestras manos.</w:t>
      </w:r>
    </w:p>
    <w:p>
      <w:pPr>
        <w:pStyle w:val="Heading2"/>
      </w:pPr>
      <w:r>
        <w:rPr>
          <w:lang w:val="es_ES" w:bidi="es_ES"/>
        </w:rPr>
        <w:t>Salmos 91:1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que vive bajo la protección del Altísimo descansa a la sombra del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le digo al Señor: “Tú eres mi refugio y mi fortaleza; eres mi Dios, y en ti confío”.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Él te libra de la trampa del cazador y de la plaga mortal.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Él te cubrirá con sus plumas; bajo sus alas encontrarás refugio. Su fidelidad es tu escudo y tu protección.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debes temer el terror de la noche ni la flecha que vuela de día,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ni la plaga que avanza en la oscuridad ni la peste destructora al mediodía.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Caerán 1.000 a tu lado y 10.000 a tu derecha, pero a ti no te alcanzará.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Tú mismo lo verás fácilmente; contemplarás el castigo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haces del Señor tu refugio, del Altísimo tu protección,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ningún mal te alcanzará; ninguna calamidad llegará a tu hogar.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Él ordenará a sus ángeles que te protejan dondequiera que vayas.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Te sostendrán con sus manos para que no tropieces con ninguna piedra.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Aplastarás leones y serpientes; pisotearás cachorros de león y víboras.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Señor dice: “Porque me ama, lo libraré; lo protegeré porque confía en mi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Cuando me llame, le responderé; estaré con él en la angustia, lo libraré y lo honraré.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Le daré muchos años de vida; le mostraré mi salvación”.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para cantarse en sábado.</w:t>
      </w:r>
    </w:p>
    <w:p>
      <w:pPr>
        <w:pStyle w:val="Heading2"/>
      </w:pPr>
      <w:r>
        <w:rPr>
          <w:lang w:val="es_ES" w:bidi="es_ES"/>
        </w:rPr>
        <w:t>Salmos 92:1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 bueno dar gracias al Señor. Es bueno cantar alabanzas a tu nombre, Altísimo;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proclamar tu gran amor por la mañana; anunciar tu fidelidad por la noche,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acompañados por la música de la lira, por la melodía del arpa.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Me haces feliz con tus maravillas, Señor; canto de alegría por lo que has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Oh Señor, ¡qué grandiosas son tus obras! Tus pensamientos son muy profundos.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Solo un ignorante no lo sabe; solo un necio no lo entiende: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aunque los malvados broten como la hierba, lo único que les espera es eterna destrucción.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tú, Señor, permaneces en las alturas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Sin embargo, tus enemigos, Señor, perecerán sin duda; todos los malhechores serán dispersados.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Me has dado la fuerza de un toro salvaje; me has ungido con aceite nuevo.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ojos han visto la caída de mis enemigos; mis oídos han escuchado la derrota de mis adversarios.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Pero los justos florecerán como la palmera; crecerán como los cedros del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Plantados en la casa del Señor, florecen en los patios de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Aun en su vejez darán fruto; permanecerán llenos de vida y vigor.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Proclamarán: “El Señor es justo; él es mi Roca y en él no hay injusticia”.</w:t>
      </w:r>
    </w:p>
    <w:p>
      <w:pPr>
        <w:pStyle w:val="Heading2"/>
      </w:pPr>
      <w:r>
        <w:rPr>
          <w:lang w:val="es_ES" w:bidi="es_ES"/>
        </w:rPr>
        <w:t>Salmos 93:1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¡El Señor es rey! Se ha revestido de majestad y poder; el mundo está firme, no será sacudido.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Tu trono está firme desde el principio; tú existes desde la eternidad.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océanos braman, Señor; los océanos braman como truenos; los océanos braman cuando sus olas se estrellan contra la costa.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el Señor en las alturas es más poderoso que el estruendo de las aguas caudalosas.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Tus decretos son firmes e inmutables; la santidad distingue tu reino, Señor, por siempre.</w:t>
      </w:r>
    </w:p>
    <w:p>
      <w:pPr>
        <w:pStyle w:val="Heading2"/>
      </w:pPr>
      <w:r>
        <w:rPr>
          <w:lang w:val="es_ES" w:bidi="es_ES"/>
        </w:rPr>
        <w:t>Salmos 94:1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Dios de las venganzas, Dios de las venganzas, manifiéstate.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Levántate, Juez de la tierra; dales su merecido a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Señor, ¿hasta cuándo? ¿hasta cuándo triunfarán los malvados?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¡Son unos arrogantes! ¡Cómo se vanaglorian estos malvados!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Mira cómo oprimen a tu pueblo, Señor; maltratan a los tuyos.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Matan a las viudas y a los extranjeros; asesinan a los huérfanos.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hasta dicen: “El Señor no ve; al Dios de Israel no le importa”.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Entiendan esto, necios; ¿cuándo lo comprenderán, insensatos?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¿Será sordo el que hizo las orejas? ¿Estará ciego el que formó los ojos?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¿No castigará el que disciplina a las naciones? ¿No sabrá el que enseña conocimiento a la humanidad?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conoce los pensamientos humanos; sabe que son inútiles.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Qué felices son aquellos a quienes tú corriges, Señor; a quienes instruyes en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Tú les das tranquilidad en tiempos de angustia, mientras que al malvado se le cava una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Señor no abandonará a su pueblo; no rechazará a su especial propiedad.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juicio volverá a ser justo, y todos los de recto corazón seguirán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¿Quién me protegerá de los malvados? ¿Quién estará de mi parte contra los malhechores?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Si el Señor no me hubiera ayudado, ya estaría en el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Yo grité: «¡Me resbalo, Señor!”, y tu gran amor, Señor, me sostuvo.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Señor, cuando en mí la angustia iba en aumento, tu consuelo llenaba mi alma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¿Te aliarás con los gobernantes injustos que usan sus leyes para hacer el mal?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Ellos acusan a los justos; condenan a muerte al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Pero el Señor es mi fortaleza; mi Dios es la gran roca donde puedo refugiarme.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Dios hará que los pecados de los malvados se vuelvan contra ellos; él los destruirá por su maldad. El Señor nuestro Dios los destruirá.</w:t>
      </w:r>
    </w:p>
    <w:p>
      <w:pPr>
        <w:pStyle w:val="Heading2"/>
      </w:pPr>
      <w:r>
        <w:rPr>
          <w:lang w:val="es_ES" w:bidi="es_ES"/>
        </w:rPr>
        <w:t>Salmos 95:1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¡Vengan, cantemos al Señor con júbilo! Aclamemos a la roca de nuestra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Vayamos ante él con corazón agradecido; cantémosle salmos de alabanza,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el Señor es un Dios grande, el gran Rey de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sus manos están las profundidades de la tierra; suyas son las cimas de los montes.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Suyo es el mar, porque él lo creó; con sus manos formó la tierra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Vengan con reverencia, arrodillémonos ante el Señor nuestro Creador,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él es nuestro Dios. Nosotros somos el pueblo que él cuida, las ovejas de su rebaño. Si escuchan hoy su voz,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endurezcan su corazón como lo hicieron en Meribá, como aquel día en Masá, en 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Allí sus antepasados me tentaron y me pusieron a prueba, aunque habían visto mis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Durante 40 años estuve disgustado con esa generación. Dije: “Son un pueblo de corazón descarriado que no reconoce mis caminos”.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eso juré en mi enojo: “Jamás entrarán en mi reposo”.</w:t>
      </w:r>
    </w:p>
    <w:p>
      <w:pPr>
        <w:pStyle w:val="Heading2"/>
      </w:pPr>
      <w:r>
        <w:rPr>
          <w:lang w:val="es_ES" w:bidi="es_ES"/>
        </w:rPr>
        <w:t>Salmos 96:1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Canten al Señor un cántico nuevo; canten al Señor, habitantes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Canten al Señor, bendigan su nombre; anuncien cada día su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Anuncien su gloria entre las naciones; proclamen sus maravillas entre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es grande y digno de toda alabanza; él es más temible que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Todos los dioses de las naciones son ídolos inútiles, pero el Señor hizo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majestad y el esplendor lo rodean; hay poder y belleza en su santuario.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Reconozcan, pueblos del mundo, la gloria y el poder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Denle al Señor la gloria que merece su nombre. Traigan ofrendas y vengan a su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Adoren al Señor en su santuario; tiemble toda la tierra delante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Proclamen entre las naciones: «¡El Señor es rey!”; él estableció el mundo con firmeza y no será removido; él juzga a los pueblos con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Alégrense los cielos y gócese la tierra; que ruja el mar y todo lo que hay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¡Alégrense los campos y todo lo que hay en ellos! Canten de gozo todos los árboles del bosque.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Canten delante del Señor, porque él viene; viene a juzgar la tierra; juzgará al mundo con justicia y a las naciones con fidelidad.</w:t>
      </w:r>
    </w:p>
    <w:p>
      <w:pPr>
        <w:pStyle w:val="Heading2"/>
      </w:pPr>
      <w:r>
        <w:rPr>
          <w:lang w:val="es_ES" w:bidi="es_ES"/>
        </w:rPr>
        <w:t>Salmos 97:1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¡El Señor es rey! Regocíjese toda la tierra; alégrense las costas más lejanas.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Las nubes y la oscuridad lo rodean; la justicia y el derecho son el fundamento de su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Un fuego va delante de él y consume a sus enemigos por todos 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Sus relámpagos iluminan el mundo; la tierra los ve y tiembla.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Las montañas se derriten como cera delante del Señor, el soberano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cielos proclaman su justicia; todas las naciones contemplan su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Sean avergonzados los que adoran ídolos, los que presumen de sus dioses inútiles. Todos los dioses deben inclinarse ante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Sion escucha y se alegra; las ciudades de Judá se regocijan por tus juicios,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Tú, Señor, eres el Altísimo sobre toda la tierra; tú estás muy por encima de todos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que aman al Señor odien el mal; él protege la vida de sus fieles y los libra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luz brilla sobre los justos; la alegría llena el corazón de los sinceros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Alégrense en el Señor, ustedes los justos; alaben su santo nombre.</w:t>
      </w:r>
    </w:p>
    <w:p>
      <w:pPr>
        <w:pStyle w:val="Heading2"/>
      </w:pPr>
      <w:r>
        <w:rPr>
          <w:lang w:val="es_ES" w:bidi="es_ES"/>
        </w:rPr>
        <w:t>Salmos 98:1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Canten al Señor un cántico nuevo, porque ha hecho maravillas; su diestra y su santo brazo le han dado la victoria.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ha dado a conocer su salvación; ha revelado su justicia ante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 acordó de su amor y de su fidelidad hacia el pueblo de Israel; todos los confines de la tierra han visto la salvación de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¡Aclamen al Señor, habitantes de toda la tierra! ¡Griten de alegría, canten alabanzas!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Canten alabanzas al Señor con el arpa; canten con el arpa y con voz melodiosa.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¡Toquen las trompetas y los clarines! ¡Aclamen con alegría al Señor, el Rey!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¡Que ruja el mar y todo lo que hay en él; el mundo y todos sus habitantes!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los ríos aplaudan; que las montañas canten juntas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Canten delante del Señor, porque él viene; viene a juzgar la tierra; juzgará al mundo con justicia y a los pueblos con igualdad.</w:t>
      </w:r>
    </w:p>
    <w:p>
      <w:pPr>
        <w:pStyle w:val="Heading2"/>
      </w:pPr>
      <w:r>
        <w:rPr>
          <w:lang w:val="es_ES" w:bidi="es_ES"/>
        </w:rPr>
        <w:t>Salmos 99:1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¡El Señor es rey! Que tiemblen las naciones. Él está entronizado entre los querubines; que se estremezca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es grande en Sion; está por encima de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todos alaben su nombre grande y temible; ¡él es santo!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Rey poderoso, tú amas la justicia, tú has establecido la equidad; has actuado con justicia en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¡Exalten al Señor nuestro Dios! Adórenlo ante el estrado de sus pies; ¡él es santo!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Moisés y Aarón estaban entre sus sacerdotes; Samuel también invocaba su nombre. Clamaron al Señor, y él les respondió.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Les habló desde la columna de nube; ellos obedecieron sus decretos y las leyes que les 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Señor, Dios nuestro, tú les respondiste; fuiste para ellos un Dios perdonador, aunque castigaste sus malas acciones.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¡Exalten al Señor nuestro Dios! Adórenlo en su monte santo; ¡el Señor nuestro Dios es santo!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acción de gracias.</w:t>
      </w:r>
    </w:p>
    <w:p>
      <w:pPr>
        <w:pStyle w:val="Heading2"/>
      </w:pPr>
      <w:r>
        <w:rPr>
          <w:lang w:val="es_ES" w:bidi="es_ES"/>
        </w:rPr>
        <w:t>Salmos 100:1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¡Aclamen con alegría al Señor, habitantes de toda la tierra!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Adoren al Señor con regocijo; vengan ante su presencia con cánticos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Reconozcan que el Señor es Dios; él nos hizo, y le pertenecemos. Somos su pueblo, las ovejas de su prado.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Entren por sus puertas con acción de gracias; entren en sus patios con alabanza. Denle gracias y bendigan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es bueno; su gran amor es eterno, y su fidelidad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101:1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Quiero cantar al amor y a la justicia; a ti, Señor, quiero cantarte.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Quiero vivir una vida sin mancha, pero ¿cuándo vendrás a mí? Caminaré con integridad de corazón dentro de mi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pondré delante de mis ojos ninguna cosa despreciable. Detesto las acciones de los infieles; no tendrán nada que ver conmigo.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Me apartaré del corazón perverso; no tendré nada que ver con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toleraré al que calumnie a su prójimo en secreto; no soportaré al de ojos altivos y corazón arrogante.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 mirada estará en los fieles de la tierra para que vivan conmigo; el que camina con integridad, ese será mi servidor.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habitará dentro de mi casa el que practica el engaño; el que habla mentiras no permanecerá delante de mis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Mañana tras mañana destruiré a todos los malvados de la tierra; eliminaré de la ciudad del Señor a todos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Oración de un afligido que, a punto de desfallecer, da rienda suelta a su lamento ante el Señor.</w:t>
      </w:r>
    </w:p>
    <w:p>
      <w:pPr>
        <w:pStyle w:val="Heading2"/>
      </w:pPr>
      <w:r>
        <w:rPr>
          <w:lang w:val="es_ES" w:bidi="es_ES"/>
        </w:rPr>
        <w:t>Salmos 102:1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¡Escucha mi oración, Señor! ¡Que llegue a ti mi clamor!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te alejes de mí cuando estoy angustiado. Inclina tu oído hacia mí; respóndeme pronto cuando te llamo.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Mis días se desvanecen como el humo; mis huesos arden como brasas al rojo vivo.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corazón está herido y se marchita como la hierba; hasta he olvidado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causa de mis gemidos, mis huesos saltan a la vista.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Soy como un búho del desierto, como una lechuza entre las ruinas.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Paso las noches sin dormir; soy como un ave solitaria en el tejado.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Mis enemigos se burlan de mí todo el día; los que me insultan usan mi nombre para maldecir.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Como ceniza, eso es lo que como; mis lágrimas se mezclan con lo que bebo. Por tu enojo y tu ira me levantaste y luego me arrojaste.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Pues, en tu indignación, tú me levantaste solo para derribarme.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días pasan como una sombra nocturna; me marchito como la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Pero tú, Señor, reinas para siempre; tu fama permanece por todas las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Tú te levantarás y tendrás compasión de Sion; ha llegado el tiempo de compadecerte de ella, ha llegado el tiempo prometido.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Tus siervos aman cada piedra de sus muros caídos; se conmueven hasta por el polvo de sus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Las naciones temerán el nombre del Señor; todos los reyes de la tierra temerán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Señor reconstruirá a Sion; se manifestará en su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Él escuchará las oraciones de los desamparados; no rechazará sus ruegos.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Que esto se escriba para las generaciones futuras; que el pueblo que será creado alabe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Dios miró desde su santuario en las alturas. Observó la tierra desde los cielos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para escuchar los gemidos de los prisioneros; para liberar a los condenados 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 hizo para que se proclame el nombre del Señor en Sion; para que se anuncien sus alabanzas en Jerusalén,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cuando pueblos y reinos se reúnan para adorar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Dios quebrantó mis fuerzas en plena vida; acortó mis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 eso dije: “No me lleves, Dios mío, en la mitad de mis días; tú permaneces por todas las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 el principio pusiste los cimientos de la tierra; con tus propias manos creaste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Ellos perecerán, pero tú permanecerás; todos ellos se desgastarán como un vestido. Como ropa los cambiarás, y quedarán a un 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Pero tú eres siempre el mismo; tus años no tienen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Los hijos de tus siervos vivirán seguros; sus descendientes estarán en tu presencia”.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103:1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Alaba, alma mía, al Señor; alabe todo mi ser su santo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Alaba, alma mía, al Señor; no olvides ninguna de sus bondades.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Él perdona todos tus pecados; sana todas tus enfermedades.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Él rescata tu vida del dominio de los muertos; te rodea de amor fiel y compasión.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llena de bienes tu vida; tu juventud se renueva como el águila.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Él hace justicia a todos los oprimidos y los defiende.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Él dio a conocer sus caminos a Moisés; a los israelitas les mostró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es compasivo y clemente; lento para la ira y lleno de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no nos acusa permanentemente ni guarda rencor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Él no nos ha castigado conforme a nuestros pecados ni nos ha pagado conforme a nuestras culpas.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Su amor por los que le honran es tan grande como la distancia de la tierra al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 alejado de nosotros nuestras rebeliones tanto como el oriente está lejos del occidente.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Como un padre se compadece de sus hijos, así el Señor se compadece de los que le honran.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Él sabe de qué estamos hechos; sabe que somos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ser humano es como la hierba; florecemos como la flor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viento se la lleva y desaparece sin dejar rastro.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Pero el amor del Señor permanece para siempre, es eterno con los que le honran. Su justicia alcanza a los hijos de sus hijos,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con los que cumplen su pacto; con los que recuerdan obedecer sus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Señor ha establecido su trono en el cielo; desde allí gobierna sobre todo.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Bendigan al Señor, ustedes sus ángeles; ustedes, guerreros poderosos que obedecen sus órdenes.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Bendigan al Señor, todos sus ejércitos celestiales, sus siervos que cumplen su voluntad.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Bendigan al Señor todas sus criaturas en todos los rincones de su reino. ¡Bendice, alma mía, al Señor!</w:t>
      </w:r>
    </w:p>
    <w:p>
      <w:pPr>
        <w:pStyle w:val="Heading2"/>
      </w:pPr>
      <w:r>
        <w:rPr>
          <w:lang w:val="es_ES" w:bidi="es_ES"/>
        </w:rPr>
        <w:t>Salmos 104:1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¡Bendice, alma mía, al Señor! Señor, Dios mío, qué grande eres. Te has revestido de honor y majestad.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 cubres de luz como si fuera un manto; extiendes los cielos como una cortina.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Construyes tu morada sobre las aguas; haces de las nubes tu carro de guerra y cabalgas sobre las alas del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Haces de los vientos tus mensajeros y de las llamas de fuego tus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Pusiste la tierra sobre sus cimientos para que nunca se mueva.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Cubriste la tierra con las aguas del océano; las aguas cubrían las montañas.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Pero a tu reprensión huyeron las aguas; tronó tu voz y se dieron a la fuga.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Las montañas se elevaron y los valles se hundieron hasta el lugar que tú les asignaste.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Pusiste un límite que las aguas no pueden cruzar; nunca más volverán a cubrir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Haces que los manantiales viertan sus aguas en las cañadas; los arroyos fluyen entre las montañas.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Dan de beber a todos los animales del campo; los burros salvajes apagan su sed.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Junto a ellas anidan las aves del cielo; cantan entre las ramas.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Desde tu morada celestial envías lluvia sobre las montañas; la tierra se sacia con el fruto de tu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Haces crecer la hierba para el ganado y las plantas que cultiva la gente para extraer de la tierra su alimento: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vino que alegra el corazón, aceite de oliva que hace brillar el rostro y pan que sustenta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Los árboles del Señor reciben abundante agua; los cedros del Líbano que él plantó.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Allí anidan las aves; la cigüeña pone su nido en los cipreses.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Las altas montañas son refugio de las cabras montesas; las rocas protegen a los damanes.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Hizo la luna para marcar los meses; el sol conoce su hora de ponerse.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Tú envías la oscuridad y se hace de noche; entonces salen a merodear los animales del bosque.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Los leones jóvenes rugen buscando su presa; piden a Dios su alimento.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Cuando sale el sol, regresan y se acuestan en sus guaridas.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 la gente sale a su trabajo y labora hasta el atardecer.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¡Qué variadas son tus obras, Señor! Todas las hiciste con sabiduría; la tierra está llena de tus criaturas.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Allí está el mar, ancho e inmenso, lleno de criaturas innumerables, grandes y pequeñas.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Allí navegan los barcos; allí está el Leviatán, que tú creaste para que jugara en 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Todos ellos esperan de ti que les des su alimento a su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Tú les das, y ellos recogen; abres tu mano, y se sacian de lo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Pero si te apartas de ellos, se llenan de terror; si les quitas el aliento, mueren y vuelven al polvo.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Envías tu Espíritu y son creados; así renuevas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Que la gloria del Señor permanezca para siempre; que el Señor se alegre en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Él mira la tierra, y ella tiembla; toca las montañas, y echan humo.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Cantaré al Señor mientras viva; alabaré a mi Dios mientras tenga aliento.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Que le agrade mi meditación; yo me regocijaré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Que desaparezcan de la tierra los pecadores; que los malvados dejen de existir. ¡Bendice, alma mía, al Señor! ¡Aleluya!</w:t>
      </w:r>
    </w:p>
    <w:p>
      <w:pPr>
        <w:pStyle w:val="Heading2"/>
      </w:pPr>
      <w:r>
        <w:rPr>
          <w:lang w:val="es_ES" w:bidi="es_ES"/>
        </w:rPr>
        <w:t>Salmos 105:1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¡Den gracias al Señor y proclamen su nombre! ¡Anuncien entre las naciones lo que él ha hecho!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Cántenle, sí, cántenle alabanzas; hablen de todas sus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¡Gloríense en su santo nombre; alégrense los que buscan al Señor!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Busquen al Señor y su fortaleza; búsquenlo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Recuerden las maravillas que él ha hecho, sus milagros y los juicios que pronunció,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ustedes, descendientes de Abraham su siervo; ustedes, hijos de Jacob su elegido.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Él es el Señor nuestro Dios; gobierna sobre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Él recuerda su pacto para siempre, la palabra que ordenó para 1.000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 el pacto que hizo con Abraham, el juramento que le hizo a Isaac.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Confirmó el pacto a Jacob como ley, a Israel como pacto eterno,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cuando dijo: “Te daré la tierra de Canaán como herencia que te toca”.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Dijo esto cuando eran pocos, un grupo muy pequeño en la tierra de Canaán.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Andaban de nación en nación, de un reino a otro,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no permitió que nadie los oprimiera. Por amor a ellos advirtió a los reyes: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«No toquen a mis ungidos, no hagan daño a mis profetas”.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Envió hambre sobre la tierra de Canaán; destruyó todas sus provisiones de alimento.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Envió delante de ellos a un hombre: a José, vendido como esclavo.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Allí le sujetaron los pies con grilletes y le pusieron un collar de hierro al cuello,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hasta que se cumplió lo que él había anunciado. La palabra del Señor demostró su carácter.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Entonces el faraón lo mandó llamar y lo liberó; el gobernante de la nación lo sacó de la prisión.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 puso al mando de su palacio; lo hizo gobernador de todos sus bienes.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Podía instruir a los funcionarios del faraón y enseñar sabiduría a sus consejeros.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 Israel llegó a Egipto; Jacob vivió como extranjero en la tierra de Cam.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Señor hizo que su pueblo creciera en número; lo hizo más poderoso que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Entonces hizo que los egipcios odiaran a su pueblo; tramaron contra los siervos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Entonces envió a su siervo Moisés, junto con Aarón, a quien había escogido.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Ellos hicieron señales milagrosas entre los egipcios; realizaron prodigios en la tierra de Cam.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Envió oscuridad sobre la tierra; todo quedó en tinieblas, pero ellos se rebelaron contra sus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Convirtió sus aguas en sangre; hizo que murieran sus peces.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Su tierra se llenó de ranas; hasta en las habitaciones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Cuando él habló, llegaron enjambres de moscas; los mosquitos invadieron todo el país.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Envió granizo en lugar de lluvia; los rayos iluminaron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Destruyó sus viñas y sus higueras; destrozó todos los árboles del país.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Dio una orden, y llegaron las langostas, saltamontes sin número.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Devoraron toda la vegetación del país; se comieron todos los frutos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Hirió a todo primogénito en Egipto; mató al primer hijo de cada familia.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Sacó a su pueblo de Egipto, cargado de oro y plata; no había entre ellos nadie débil.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Egipto se alegró cuando salieron, porque les tenían mucho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Extendió una nube para cubrirlos; les dio fuego para alumbrarlos de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Pidieron carne y les mandó codornices; los alimentó con pan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Abrió la roca y brotó agua; fluyó como un río por 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Recordó su promesa sagrada, la que le hizo a su siervo Abraham.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Sacó a su pueblo con alegría; sacó a sus escogidos con gritos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Les dio las tierras de las naciones; cosecharon lo que otros habían sembrado.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Para que obedecieran sus mandatos y cumplieran sus leyes. ¡Aleluya!</w:t>
      </w:r>
    </w:p>
    <w:p>
      <w:pPr>
        <w:pStyle w:val="Heading2"/>
      </w:pPr>
      <w:r>
        <w:rPr>
          <w:lang w:val="es_ES" w:bidi="es_ES"/>
        </w:rPr>
        <w:t>Salmos 106:1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Den gracias al Señor, porque él es bueno. Su gran amor dura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¿Quién puede proclamar las proezas del Señor? ¿Quién puede expresar toda su alabanza?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Qué felices son los que viven la justicia y se comportan siempre según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Acuérdate de mí, Señor, cuando muestres tu favor a tu pueblo; ven a mí con tu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Permíteme disfrutar de la prosperidad de tus escogidos, participar en la alegría de tu pueblo y unirme a tu heredad para alabarte.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Hemos pecado, igual que nuestros antepasados; hemos actuado mal y hemos cometido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Nuestros antepasados en Egipto no tomaron en cuenta tus milagros; no recordaron tus muchos actos de amor, se rebelaron junto al mar, el mar Rojo.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aun así los salvó por amor a su nombre, para manifestar su gran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Reprendió al mar Rojo y este se secó; los guio por las profundidades como por un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salvó del poder de sus enemigos, los rescató de quienes los odiaban.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agua regresó y cubrió a sus enemigos; no quedó ni uno solo.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su pueblo creyó en sus promesas; le cantaron alabanzas.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Pero muy pronto olvidaron lo que él había hecho; no esperaron a conocer sus planes.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 el desierto cedieron a sus antojos; en el páramo pusieron a prueba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les concedió lo que pedían, pero les envió una plaga.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el campamento tuvieron envidia de Moisés; también de Aarón, el sacerdote consagrado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 eso la tierra se abrió y se tragó a Datán; sepultó a Abirán y a sus seguidores.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Cayó fuego del cielo sobre esos malvados; las llamas los devoraron.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Horeb se hicieron un becerro; se postraron ante un ídolo de metal.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Cambiaron a su Dios glorioso por la estatua de un toro que come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Se olvidaron de Dios, su Salvador; de aquel que había hecho grandes cosas en Egipto,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prodigios en la tierra de Cam y portentos en el mar Rojo.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Dios amenazó con destruirlos, pero no lo hizo por Moisés, su escogido, que intercedió ante él e impidió que su ira los exterminara.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Menospreciaron aquella tierra hermosa; no creyeron en la promesa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Murmuraron en sus tiendas, no obedecieron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 eso juró con solemnidad que los haría morir en el desierto,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que esparciría a sus descendientes entre las naciones y los dispersaría por tierras lejanas.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Se sometieron al yugo de Baal Peor y comieron sacrificios ofrecidos a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Provocaron la ira del Señor y una plaga se desató entre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Pero Finés se levantó e intervino, y la plaga terminó.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Esto se le reconoció como un acto de justicia por todas las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También en Meribá hicieron enojar al Señor, y a Moisés le fue mal por culpa de ellos,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porque lo exasperaron y Moisés habló sin pensar.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No destruyeron a los pueblos de esa tierra, tal como el Señor se lo había ordenado,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sino que se mezclaron con las naciones paganas y adoptaron sus prácticas,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ofrecieron sacrificios a sus ídolos, lo cual los llevó a la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Sacrificaron a sus hijos e hijas, los ofrecieron a los demonios.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Derramaron sangre inocente, la sangre de sus hijos e hijas, al sacrificarlos a los ídolos de Canaán. Con esa sangre contaminaron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Se contaminaron con sus acciones y fueron infieles al Señor por adorar a los ídolos.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Por eso la ira del Señor se encendió contra su pueblo; aborreció su propia heredad.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Por eso los entregó en manos de las naciones, y fueron gobernados por quienes los odiaban.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Sus enemigos los oprimieron y los sometieron a su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Una y otra vez los libró, pero ellos se empeñaban en rebelarse contra él y se hundieron cada vez más en su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Sin embargo, tuvo compasión al verlos angustiados; escuchó su clamor.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Se acordaba del pacto que había hecho con ellos y en su gran amor les tuvo compasión.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Hizo que sus captores tuvieran compasión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¡Señor, Dios nuestro, sálvanos! Reúnenos de entre las naciones para que demos gracias a tu santo nombre y nos alegremos al alabarte.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Bendito sea el Señor, Dios de Israel, desde siempre y para siempre. Que todo el pueblo diga: «¡Amén!”. ¡Aleluya!</w:t>
      </w:r>
    </w:p>
    <w:p>
      <w:pPr>
        <w:pStyle w:val="Heading2"/>
      </w:pPr>
      <w:r>
        <w:rPr>
          <w:lang w:val="es_ES" w:bidi="es_ES"/>
        </w:rPr>
        <w:t>Salmos 107:1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Den gracias al Señor, porque él es bueno; su gran amor dura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lo digan los que ha redimido el Señor, los que ha rescatado de sus enemigos,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que ha reunido de todas las tierras, del oriente y del occidente, del norte y del sur.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Andaban errantes por el desierto, sin hallar camino a un hogar.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Iban hambrientos y sedientos, casi no tenían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en su angustia clamaron al Señor, y él los libró de su aflicción.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llevó por un camino seguro hasta una ciudad donde pudieron vivir.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¡Den gracias al Señor por su amor, por las maravillas que hace en favor de la humanidad!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sacia al sediento, llena de bien al hambriento.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Algunos vivían en oscuridad, en la más densa sombra, prisioneros miserables, cargados de cadenas.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Se rebelaron contra las palabras de Dios, despreciaron el consejo del Altísimo.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eso los quebrantó con duro trabajo; cayeron y nadie los ayudó a levantarse.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clamaron al Señor en su angustia y él los salvó del sufrimiento.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sacó de la densa oscuridad, rompió sus cadenas.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¡Que den gracias al Señor por su gran amor, por las maravillas que ha hecho en favor de ellos!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Él destrozó las puertas de bronce, partió los cerrojos de hierro.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Algunos fueron necios en su rebeldía, sufrieron por sus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Habían perdido el gusto por la comida, estaban a las puertas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clamaron al Señor en su angustia y él los salvó del sufrimiento.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Él habló y fueron sanados, los rescató de las puertas de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¡Que den gracias al Señor por su gran amor, por las maravillas que ha hecho en su favor!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¡Que le ofrezcan sacrificios de gratitud y proclamen con alegría sus obras!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Se hicieron a la mar en barcos, navegaron por las rutas comerciales.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También ellos vieron el poder del Señor en acción, sus maravillas en las profundidades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Dios habló y se desató un fuerte viento; se encresparon las olas.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Sus barcos subían hacia el cielo y luego se hundían; los navegantes desfallecieron de terror.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Tropezaban y se tambaleaban como ebrios; toda su habilidad era inútil.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clamaron al Señor en su angustia y él los salvó del sufrimiento.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Cambió la tempestad en brisa; calmó las olas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¡Qué alegría sintieron cuando todo se calmó, cuando él los llevó sanos y salvos al puerto!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Que den gracias al Señor por su amor, por las maravillas que ha hecho por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Exáltenlo en la asamblea del pueblo, alábenlo en el consejo de los ancianos.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Convirtió los ríos en desierto; secó los manantiales de agua.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Convirtió la tierra fértil en terreno salado, por la maldad de sus habitantes.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Convirtió el desierto en lagunas; la tierra seca, en manantiales de agua.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Allí hizo habitar a los hambrientos; establecieron ciudades donde vivir.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Allí siembran sus campos y plantan sus viñedos; allí recogen abundantes cosechas.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Los bendijo, y se multiplicaron mucho; no dejó que disminuyeran sus rebaños.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Pero si disminuyen y empobrecen, es por la opresión, la maldad y la aflicción.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Dios derrama desprecio sobre los nobles y los hace vagar por el desierto sin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Pero él libra a los pobres de su miseria y hace que sus familias crezcan como rebaños.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Los rectos lo verán y se alegrarán; los malvados serán silenciados.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Quien sea sabio, que entienda estas cosas y reconozca el gran amor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Cántico. Salmo de David.</w:t>
      </w:r>
    </w:p>
    <w:p>
      <w:pPr>
        <w:pStyle w:val="Heading2"/>
      </w:pPr>
      <w:r>
        <w:rPr>
          <w:lang w:val="es_ES" w:bidi="es_ES"/>
        </w:rPr>
        <w:t>Salmos 108:1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Mi corazón está firme, oh Dios; cantaré y entonaré alabanzas.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¡Despierten, arpa y lira! Despertaré al amanecer.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 alabaré entre los pueblos, Señor; te cantaré alabanzas entre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Tu gran amor es más grande que los cielos; tu fidelidad alcanza el firmamento.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Sé exaltado, oh Dios, por encima de los cielos; que tu gloria brille sobre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Sálvanos con tu mano poderosa y rescátanos, para que sean liberados los que 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ha hablado desde su santuario: “Con alegría repartiré Siquén y dividiré el valle de Sucot.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Galaad es mío, también Manasés; Efraín es el casco de mi cabeza, Judá es mi vara de mando.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Moab es mi vasija para lavarme; sobre Edom arrojo mi sandalia; sobre Filistea grito victorioso”.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¿Quién me conducirá a la ciudad fortificada? ¿Quién me guiará hasta Edom?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¿No eres tú, oh Dios, quien nos ha rechazado? ¿Ya no sales con nuestros ejércitos?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¡Ayúdanos a luchar contra nuestros enemigos, porque la ayuda humana no sirve de nada!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Con la ayuda de Dios haremos grandes cosas; él mismo aplastará a nuestros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109:1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Dios, alabanza mía, no guardes silencio.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malvados y mentirosos me calumnian; hablan engaños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Me rodean con palabras de odio; me atacan sin ningún motivo.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pago a mi amor, me devuelven acusaciones; sin embargo, yo sigo orando por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 pago a mi bondad, me hacen mal; me odian a cambio de mi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Pon en su contra a un malvado; que un acusador se levante contra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sea declarado culpable cuando lo juzguen; que sus oraciones sean consideradas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sus días sean pocos; que otro ocupe su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sus hijos queden huérfanos; que su esposa quede viuda.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Que sus hijos vaguen mendigando; que los expulsen de sus hogares en ruinas.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Que los acreedores se apoderen de todo lo que tiene; que los extraños saqueen el fruto de su trabajo.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nadie sea bondadoso con él; que nadie tenga compasión de sus hijos huérfanos.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Que su descendencia sea destruida; que su nombre se borre en la próxima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el Señor recuerde el pecado de su padre; que no olvide el pecado de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el Señor recuerde siempre sus pecados; que borre su memoria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Pues él nunca pensó en hacer el bien; persiguió al pobre, al necesitado y al quebrantado de corazón hasta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Le gustaba maldecir a otros; que la maldición caiga sobre él. No quiso bendecir a nadie; que nadie lo bendiga.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Se vistió de maldición como de ropa; la maldición penetró en su cuerpo como agua y en sus huesos como aceite.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Que la maldición lo envuelva como un manto; que lo apriete como un cinturón.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Que esta sea la paga del Señor para mis acusadores, para quienes hablan mal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Pero tú, Señor soberano, trátame bien por amor a tu nombre; líbrame, porque tu amor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Pues soy pobre y necesitado; mi corazón está herido dentro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Me desvanezco como una sombra al atardecer; soy sacudido como una langosta.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Mis rodillas flaquean por el ayuno; mi cuerpo está demacrado y sin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Soy objeto de burla para toda la humanidad; quienes me ven menean la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¡Ayúdame, Señor, Dios mío! Sálvame por tu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Hazlo de forma que todos sepan que eres tú quien lo has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Que ellos me maldigan, no importa; tú me bendecirás. Cuando se levanten contra mí, serán avergonzados, pero yo, tu siervo, me alegraré.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Que sean humillados públicamente; que sean cubiertos con un manto de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Pero yo daré gracias al Señor una y otra vez; lo alabaré en medio de la multitud.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Él defiende al necesitado y lo salva de quienes lo condenan.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Así dijo el Señor a mi Señor: “Siéntate a mi derecha hasta que ponga a tus enemigos bajo tus pies”.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extenderá tu dominio desde Sion; gobierna en medio de tus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 pueblo se ofrecerá voluntariamente el día de tu batalla; vestido con ropas sagradas, tu juventud se renovará como el rocío de la mañana.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ha jurado y no cambiará de parecer: “Tú eres sacerdote para siempre, según el orden de Melquisedec”.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está a tu derecha; aplastará a los reyes en el día de su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Juzgará a las naciones y las llenará de cadáveres; aplastará cabezas en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Beberá del arroyo junto al camino; por eso levantará la cabeza.</w:t>
      </w:r>
    </w:p>
    <w:p>
      <w:pPr>
        <w:pStyle w:val="Heading2"/>
      </w:pPr>
      <w:r>
        <w:rPr>
          <w:lang w:val="es_ES" w:bidi="es_ES"/>
        </w:rPr>
        <w:t>Salmos 111:1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Alabaré al Señor con todo mi corazón en la asamblea de los rectos.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Cuán grandes son las obras del Señor, las estudian todos los que se deleitan en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Gloriosas y majestuosas son sus obras; su justicia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¿Quién puede olvidar las maravillas que él hace? ¡El Señor es bondadoso y misericordioso!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Da alimento a quienes lo temen; siempre recuerda su pacto.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 mostrado su poder a su pueblo al darle las tierras de otras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Todas sus obras son fieles y justas; todos sus mandatos son dignos de confianza.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Son firmes e inmutables para siempre; deben cumplirse con fidelidad y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Pagó el precio del rescate por su pueblo y estableció su pacto para siempre. ¡Su nombre es santo e imponente!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principio de la sabiduría es temer al Señor; buen juicio tienen quienes cumplen sus mandatos. Su alabanza permanece para siempre.</w:t>
      </w:r>
    </w:p>
    <w:p>
      <w:pPr>
        <w:pStyle w:val="Heading2"/>
      </w:pPr>
      <w:r>
        <w:rPr>
          <w:lang w:val="es_ES" w:bidi="es_ES"/>
        </w:rPr>
        <w:t>Salmos 112:1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Qué felices son los que temen al Señor y se deleitan en cumplir sus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Sus hijos serán poderosos en la tierra; la generación de los justos será bendecida.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su casa habrá riqueza y prosperidad; su generosidad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la oscuridad, brillará la luz para ellos. Son generosos, compasivos y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Todo les sale bien a los que prestan con generosidad y manejan sus asuntos con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Nunca serán derribados; los justos serán recordados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temen recibir malas noticias; su corazón está firme, confiado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Están confiados y no tienen miedo; al final verán derrotados a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Reparten con generosidad entre los pobres; sus buenas obras permanecerán para siempre; serán exaltados con honor.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malvados se enfurecerán al ver esto; crujirán los dientes y se consumirán. Los anhelos de los malvados no se cumplirán.</w:t>
      </w:r>
    </w:p>
    <w:p>
      <w:pPr>
        <w:pStyle w:val="Heading2"/>
      </w:pPr>
      <w:r>
        <w:rPr>
          <w:lang w:val="es_ES" w:bidi="es_ES"/>
        </w:rPr>
        <w:t>Salmos 113:1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Alaben, siervos del Señor; alaben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Bendito sea el nombre del Señor desde ahora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Desde la salida del sol hasta donde se pone, sea alabado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está por encima de todas las naciones; su gloria supera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¿Quién es como el Señor nuestro Dios, que tiene su trono en las alturas?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Él se inclina para mirar los cielos y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Levanta al pobre del polvo y saca al necesitado de la basura.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hace sentarse con los príncipes, con los príncipes de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Les da hijos a las mujeres estériles; les da un hogar para que sean madres felices. ¡Aleluya!</w:t>
      </w:r>
    </w:p>
    <w:p>
      <w:pPr>
        <w:pStyle w:val="Heading2"/>
      </w:pPr>
      <w:r>
        <w:rPr>
          <w:lang w:val="es_ES" w:bidi="es_ES"/>
        </w:rPr>
        <w:t>Salmos 114:1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Israel salió de Egipto, cuando dejó aquel pueblo de lengua extraña,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tierra de Judá se convirtió en su santuario e Israel, en su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mar los vio y huyó; el río Jordán se volvió atrás.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montañas saltaron como carneros; las colinas saltaron como corderos.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¿Qué te pasó, mar, que huiste? ¿Qué te pasó, Jordán, que te volviste atrás?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¿Por qué ustedes, montañas, saltaron como carneros? ¿Por qué ustedes, colinas, saltaron como corderos?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Tiembla, tierra, ante la presencia del Señor, ante la presencia del Dios de Jacob,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convirtió la roca en un estanque de agua; hizo que de la roca brotaran manantiales.</w:t>
      </w:r>
    </w:p>
    <w:p>
      <w:pPr>
        <w:pStyle w:val="Heading2"/>
      </w:pPr>
      <w:r>
        <w:rPr>
          <w:lang w:val="es_ES" w:bidi="es_ES"/>
        </w:rPr>
        <w:t>Salmos 115:1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gloria no es para nosotros, Señor, sino para ti; por tu gran amor y tu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Las naciones dicen: «¿Dónde está su Dios?”. ¿Por qué dejar que lo digan?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Nuestro Dios está en los cielos; él hace todo lo que quiere.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ídolos de las naciones son solo oro y plata; son obra de manos humanas.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Tienen boca, pero no pueden hablar; tienen ojos, pero no pueden ver.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Tienen oídos, pero no pueden oír; tienen nariz, pero no pueden oler.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Tienen manos, pero no pueden palpar; tienen pies, pero no pueden caminar. Ni un solo sonido sale de su garganta.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que los fabrican serán como ellos; lo mismo les pasará a todos los que confían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Israel, confía en el Señor; él es tu ayuda y tu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Descendientes de Aarón, confíen en el Señor; él es su ayuda y su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Ustedes que temen al Señor, confíen en él; él es su ayuda y su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Señor se acuerda de nosotros y nos bendecirá; bendecirá al pueblo de Israel, bendecirá a los descendientes de Aarón.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Bendecirá a todos los que le temen, desde el más pequeño hasta el más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el Señor los multiplique, a ustedes y a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el Señor, Creador del cielo y de la tierra, te otorgue bendiciones.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Los cielos pertenecen al Señor, pero la tierra se la dio a la humanidad.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muertos no alaban al Señor; tampoco los que descienden al silencio,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nosotros bendeciremos al Señor desde ahora y para siempre. ¡Aleluya!</w:t>
      </w:r>
    </w:p>
    <w:p>
      <w:pPr>
        <w:pStyle w:val="Heading2"/>
      </w:pPr>
      <w:r>
        <w:rPr>
          <w:lang w:val="es_ES" w:bidi="es_ES"/>
        </w:rPr>
        <w:t>Salmos 116:1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Amo al Señor porque él escucha mi voz; él escucha mis súplicas.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Él se inclina y escucha; por eso lo invocaré toda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Me envolvieron los lazos de la muerte; me alcanzó la angustia del dominio de los muertos; me encontré con angustia y dolor.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Entonces clamé al Señor: «¡Señor, sálvame la vida!”.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¡Qué bondadoso es el Señor! ¡Qué bueno y misericordioso es nuestro Dios!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protege a los sencillos; cuando estaba débil, él me salvó.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Ahora descansa, alma mía, porque el Señor te ha tratado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Me ha salvado de la muerte; ha secado mis lágrimas y ha evitado mi caída.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Caminaré en la presencia del Señor en la tierra de los vivientes.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Creo en ti, por eso digo: “Estoy muy angustiado”.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mi desesperación exclamé: “Todos son mentirosos”.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¿Cómo puedo pagarle al Señor por todo el bien que me ha hecho?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Levantaré la copa de la salvación e invocaré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Cumpliré mis promesas al Señor en presencia de todo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 muy valioso para el Señor cuando mueren sus 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Señor, yo soy tu siervo; soy tu siervo, el hijo de tu sierva; ¡tú rompiste mis cadenas!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Te ofreceré un sacrificio de gratitud e invocaré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Cumpliré mis promesas al Señor en presencia de todo su pueblo,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los atrios de la casa del Señor, en medio de ti, Jerusalén. ¡Aleluya!</w:t>
      </w:r>
    </w:p>
    <w:p>
      <w:pPr>
        <w:pStyle w:val="Heading2"/>
      </w:pPr>
      <w:r>
        <w:rPr>
          <w:lang w:val="es_ES" w:bidi="es_ES"/>
        </w:rPr>
        <w:t>Salmos 117:1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Alaben al Señor, todas las naciones; alábenlo,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Grande es su amor por nosotros; la fidelidad del Señor permanece para siempre. ¡Aleluya!</w:t>
      </w:r>
    </w:p>
    <w:p>
      <w:pPr>
        <w:pStyle w:val="Heading2"/>
      </w:pPr>
      <w:r>
        <w:rPr>
          <w:lang w:val="es_ES" w:bidi="es_ES"/>
        </w:rPr>
        <w:t>Salmos 118:1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Den gracias al Señor, porque él es bueno; su gran amor dura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lo diga Israel: “Su gran amor permanece para siempre”.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digan los sacerdotes descendientes de Aarón: “Su gran amor permanece para siempre”.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lo digan los que temen al Señor: “Su gran amor permanece para siempre”.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 mi angustia clamé al Señor; él me respondió y me libró.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está de mi parte, no tengo miedo. ¿Qué puede hacerme un simple mortal?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está de mi parte y me ayuda; veré la derrota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 mejor confiar en el Señor que confiar en los seres humanos.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 mejor confiar en el Señor que confiar en los poderosos.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Aunque naciones enemigas me rodearon, las destruí en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Me rodearon por completo, me atacaron, pero en el nombre del Señor las destruí.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Me rodearon como abejas; se extinguieron como fuego de espinos. Las destruí en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Me empujaron con fuerza para hacerme caer, pero el Señor me ayudó.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Él es mi fuerza y mi canción; él es mi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Cantos de júbilo y victoria resuenan en las casas de los justos; la mano del Señor ha hecho proezas.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mano del Señor se levanta triunfante; la mano del Señor hace proezas.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moriré, sino que viviré para contar las obras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Señor me ha disciplinado severamente, pero no me ha entregado a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Ábranme las puertas de la justicia; entraré por ellas para dar gracias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Esta es la puerta del Señor; por ella entran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 doy gracias porque me has respondido; tú eres mi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piedra que los constructores desecharon ha llegado a ser la piedra principal.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Esto viene del Señor; es maravilloso a nuestros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Este es el día que hizo el Señor; regocijémonos y alegrémonos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Señor, sálvanos; Señor, concédenos la victoria.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¡Bendito el que viene en el nombre del Señor! Desde el templo del Señor los bendecimos.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Señor es Dios y nos ha dado luz; lleven el sacrificio y átenlo a los cuernos del altar.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Tú eres mi Dios, y te alabaré; tú eres mi Dios, y te exaltaré.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Den gracias al Señor, porque él es bueno; su gran amor permanece para siempre.</w:t>
      </w:r>
    </w:p>
    <w:p>
      <w:pPr>
        <w:pStyle w:val="Heading2"/>
      </w:pPr>
      <w:r>
        <w:rPr>
          <w:lang w:val="es_ES" w:bidi="es_ES"/>
        </w:rPr>
        <w:t>Salmos 119:1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Felices los que van por caminos perfectos; felices los que andan conforme a la ley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Felices los que obedecen sus normas; felices los que lo buscan de todo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practican nunca la maldad; solo andan en los caminos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Tú nos has ordenado obedecer tus mandamientos; nos has mandado cumplirlos con cuidado.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¡Ojalá en mis caminos firmes cumpla siempre tus leyes!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no seré avergonzado cuando piense en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aprenda tus justas leyes, te daré gracias con un corazón sincero.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Obedeceré tus normas; no me abandones.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¿Cómo puede el joven mantenerse limpio? Obedeciendo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 todo el corazón te he buscado; no permitas que me desvíe de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 guardado tu palabra en mi corazón para no pecar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Bendito seas, Señor; enséñame tus normas.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He proclamado con mis labios todas tus leyes,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me he regocijado en ellas más que en todas las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Meditaré en tus preceptos; prestaré atención a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Me deleitaré en tus normas y no olvidaré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Bendice a tu siervo y dame vida para que pueda seguir obedeciendo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Abre mis ojos para que contemple las maravillas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Soy un extranjero en esta tierra; no escondas de mí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Mi alma se consume de anhelo por tus leyes en todo momento.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Tú reprendes a los orgullosos malditos que se apartan de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Aparta de mí el insulto y el desprecio, porque obedezco tus normas.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Aunque los poderosos se ponen de acuerdo contra mí, yo medito en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Tus leyes son mi deleite; ellas son mis consejeras.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Estoy postrado en el polvo, completamente abatido; dame vida conforme a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Te hablé de mi forma de vivir y tú me respondiste; enséñame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Ayúdame a comprender el significado de tus mandamientos; meditaré en tus maravillas.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Mi alma llora de angustia; fortaléceme conforme a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No permitas que caiga en la falsedad; concédeme el privilegio de conocer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He escogido el camino de la fidelidad; he decidido seguir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Me aferro a tus decretos; Señor, no me hagas pasar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Corro por el camino de tus mandamientos y alegras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Enséñame, Señor, a seguir tus decretos; los cumpliré hasta el final.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Dame entendimiento y obedeceré tu ley; la cumpliré con todo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Guíame por el camino de tus mandamientos, porque en él encuentro mi felicidad.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Ayúdame a preferir tus decretos; no me dejes amar el dinero.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Aparta mi vista de las cosas sin valor; dame vida conforme a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Cumple tu promesa a tu siervo; a este siervo que te teme.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Aléjame de las afrentas; tus leyes son buenas.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¡Anhelo obedecer tus mandamientos! Renueva mi vida con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Señor, dame tu gran amor; dame la salvación que me prometiste.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Así tendré una respuesta para los que me insultan, porque yo confío en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No me quites tu palabra de verdad, porque mi esperanza está en tus leyes.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Obedeceré fielmente tus leyes por toda la eternidad.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Viviré con libertad, porque he buscado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Hablaré a los reyes de tus decretos y no me avergonzaré.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¡Cuánto amo tus leyes! ¡Cómo me deleito en tus mandamientos!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Amo tus mandamientos y hacia ellos levanto mis manos; meditaré en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Recuerda la promesa que le hiciste a tu siervo, porque en ella está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Tus promesas me dan vida; me consuelan en medio de mi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Los orgullosos me ofenden hasta el colmo, pero yo no me aparto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Medito en tus leyes de antaño, oh Señor, y encuentro consuelo en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Estoy muy enojado con los malvados que rechazan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Tus leyes han sido mi canción mientras estoy como peregrino.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Señor, por la noche evoco tu nombre; ¡quiero cumplir tu ley!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La parte que me toca es obedecer tus preceptos.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Señor, ¡tú eres mi herencia! Yo prometo obedecer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De todo corazón deseo tus bendiciones. Sé misericordioso como lo juraste.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Reflexioné sobre mis caminos y decidí seguir tus normas.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Me apresuro sin demora a obedecer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Los malvados intentan enredarme en sus trampas, pero no me aparto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A medianoche me levanto para darte gracias por tus decretos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Soy amigo de todos los que te temen, de todos los que obedecen tus preceptos.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Señor, la tierra está llena de tu amor fiel. ¡Enséñame tus decretos!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Has hecho muchas cosas buenas por tu siervo, Señor, tal como lo prometiste.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Enséñame buen juicio y sabiduría, porque confío en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Yo anduve desviado hasta que me afligiste; ahora obedezco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Tú eres bueno y haces el bien; enséñame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Los orgullosos han inventado mentiras contra mí, pero yo sigo tus mandamientos de todo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Sus corazones son insensibles y torpes, pero yo me deleito en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Me hizo bien haber sido afligido, pues así aprendí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72</w:t>
      </w:r>
      <w:r>
        <w:rPr>
          <w:lang w:val="es_ES" w:bidi="es_ES"/>
        </w:rPr>
        <w:t xml:space="preserve"> Tu ley es más valiosa para mí que miles de monedas de oro y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73</w:t>
      </w:r>
      <w:r>
        <w:rPr>
          <w:lang w:val="es_ES" w:bidi="es_ES"/>
        </w:rPr>
        <w:t xml:space="preserve"> Tú me creaste y me formaste; dame entendimiento para aprender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74</w:t>
      </w:r>
      <w:r>
        <w:rPr>
          <w:lang w:val="es_ES" w:bidi="es_ES"/>
        </w:rPr>
        <w:t xml:space="preserve"> Se alegran al verme los que te honran, porque he puesto mi esperanza en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75</w:t>
      </w:r>
      <w:r>
        <w:rPr>
          <w:lang w:val="es_ES" w:bidi="es_ES"/>
        </w:rPr>
        <w:t xml:space="preserve"> Sé, Señor, que tus juicios son justos y que con razón me has afligido.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76</w:t>
      </w:r>
      <w:r>
        <w:rPr>
          <w:lang w:val="es_ES" w:bidi="es_ES"/>
        </w:rPr>
        <w:t xml:space="preserve"> Que tu gran amor me consuele, tal como le prometiste a tu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77</w:t>
      </w:r>
      <w:r>
        <w:rPr>
          <w:lang w:val="es_ES" w:bidi="es_ES"/>
        </w:rPr>
        <w:t xml:space="preserve"> Que tu compasión me rodee para que yo viva, porque tu ley es mi deleite.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78</w:t>
      </w:r>
      <w:r>
        <w:rPr>
          <w:lang w:val="es_ES" w:bidi="es_ES"/>
        </w:rPr>
        <w:t xml:space="preserve"> Que sean avergonzados los soberbios que me calumnian sin razón; yo meditaré en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79</w:t>
      </w:r>
      <w:r>
        <w:rPr>
          <w:lang w:val="es_ES" w:bidi="es_ES"/>
        </w:rPr>
        <w:t xml:space="preserve"> Que me reconcilie con los que te temen, con los que conocen tus normas.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80</w:t>
      </w:r>
      <w:r>
        <w:rPr>
          <w:lang w:val="es_ES" w:bidi="es_ES"/>
        </w:rPr>
        <w:t xml:space="preserve"> Que mi corazón sea íntegro en tus decretos, para que yo no sea avergonzado.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81</w:t>
      </w:r>
      <w:r>
        <w:rPr>
          <w:lang w:val="es_ES" w:bidi="es_ES"/>
        </w:rPr>
        <w:t xml:space="preserve"> Esperando tu salvación desfallezco; pero he puesto mi esperanza en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82</w:t>
      </w:r>
      <w:r>
        <w:rPr>
          <w:lang w:val="es_ES" w:bidi="es_ES"/>
        </w:rPr>
        <w:t xml:space="preserve"> Mis ojos se consumen esperando tus promesas. ¿Cuándo me consolarás?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83</w:t>
      </w:r>
      <w:r>
        <w:rPr>
          <w:lang w:val="es_ES" w:bidi="es_ES"/>
        </w:rPr>
        <w:t xml:space="preserve"> Parezco un odre ennegrecido por el humo; pero no olvido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84</w:t>
      </w:r>
      <w:r>
        <w:rPr>
          <w:lang w:val="es_ES" w:bidi="es_ES"/>
        </w:rPr>
        <w:t xml:space="preserve"> ¿Cuánto tendré que esperar hasta que castigues a mis perseguidores?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85</w:t>
      </w:r>
      <w:r>
        <w:rPr>
          <w:lang w:val="es_ES" w:bidi="es_ES"/>
        </w:rPr>
        <w:t xml:space="preserve"> Los soberbios, que no siguen tu ley, han cavado fosas para atraparme.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86</w:t>
      </w:r>
      <w:r>
        <w:rPr>
          <w:lang w:val="es_ES" w:bidi="es_ES"/>
        </w:rPr>
        <w:t xml:space="preserve"> Todos tus mandamientos son confiables. Protégeme de quienes me persiguen sin motivo.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87</w:t>
      </w:r>
      <w:r>
        <w:rPr>
          <w:lang w:val="es_ES" w:bidi="es_ES"/>
        </w:rPr>
        <w:t xml:space="preserve"> Por poco me destruyen en la tierra; pero no abandoné tus preceptos.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88</w:t>
      </w:r>
      <w:r>
        <w:rPr>
          <w:lang w:val="es_ES" w:bidi="es_ES"/>
        </w:rPr>
        <w:t xml:space="preserve"> Por tu gran amor, dame vida; así obedeceré tus mandatos.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89</w:t>
      </w:r>
      <w:r>
        <w:rPr>
          <w:lang w:val="es_ES" w:bidi="es_ES"/>
        </w:rPr>
        <w:t xml:space="preserve"> Tu palabra, Señor, es eterna; permanece firme en 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90</w:t>
      </w:r>
      <w:r>
        <w:rPr>
          <w:lang w:val="es_ES" w:bidi="es_ES"/>
        </w:rPr>
        <w:t xml:space="preserve"> Tu fidelidad permanece por todas las generaciones; tú estableciste la tierra, y ella permanece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91</w:t>
      </w:r>
      <w:r>
        <w:rPr>
          <w:lang w:val="es_ES" w:bidi="es_ES"/>
        </w:rPr>
        <w:t xml:space="preserve"> Tus leyes siguen vigentes hasta hoy; todas las cosas te sirven.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92</w:t>
      </w:r>
      <w:r>
        <w:rPr>
          <w:lang w:val="es_ES" w:bidi="es_ES"/>
        </w:rPr>
        <w:t xml:space="preserve"> Si tu ley no fuera mi deleite, ya habría muerto en mi aflicción.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93</w:t>
      </w:r>
      <w:r>
        <w:rPr>
          <w:lang w:val="es_ES" w:bidi="es_ES"/>
        </w:rPr>
        <w:t xml:space="preserve"> Nunca olvidaré tus mandatos; por medio de ellos me has dado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94</w:t>
      </w:r>
      <w:r>
        <w:rPr>
          <w:lang w:val="es_ES" w:bidi="es_ES"/>
        </w:rPr>
        <w:t xml:space="preserve"> Tuyo soy; sálvame, porque he profundizado en tus mandatos.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95</w:t>
      </w:r>
      <w:r>
        <w:rPr>
          <w:lang w:val="es_ES" w:bidi="es_ES"/>
        </w:rPr>
        <w:t xml:space="preserve"> Los malvados me acechan para destruirme, pero yo reflexiono en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96</w:t>
      </w:r>
      <w:r>
        <w:rPr>
          <w:lang w:val="es_ES" w:bidi="es_ES"/>
        </w:rPr>
        <w:t xml:space="preserve"> He visto que toda perfección tiene límites, pero tu mandamiento es infinito.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97</w:t>
      </w:r>
      <w:r>
        <w:rPr>
          <w:lang w:val="es_ES" w:bidi="es_ES"/>
        </w:rPr>
        <w:t xml:space="preserve"> ¡Cuánto amo tu ley! Medito en ella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98</w:t>
      </w:r>
      <w:r>
        <w:rPr>
          <w:lang w:val="es_ES" w:bidi="es_ES"/>
        </w:rPr>
        <w:t xml:space="preserve"> Me hace más sabio que mis enemigos, porque tus mandatos están siempre conmigo.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99</w:t>
      </w:r>
      <w:r>
        <w:rPr>
          <w:lang w:val="es_ES" w:bidi="es_ES"/>
        </w:rPr>
        <w:t xml:space="preserve"> Tengo más entendimiento que mis maestros, porque medito en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100</w:t>
      </w:r>
      <w:r>
        <w:rPr>
          <w:lang w:val="es_ES" w:bidi="es_ES"/>
        </w:rPr>
        <w:t xml:space="preserve"> Soy más sabio que los ancianos porque obedezco tus mandatos.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101</w:t>
      </w:r>
      <w:r>
        <w:rPr>
          <w:lang w:val="es_ES" w:bidi="es_ES"/>
        </w:rPr>
        <w:t xml:space="preserve"> Me aparto de todo camino malo para obedecer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102</w:t>
      </w:r>
      <w:r>
        <w:rPr>
          <w:lang w:val="es_ES" w:bidi="es_ES"/>
        </w:rPr>
        <w:t xml:space="preserve"> No me he apartado de tus leyes, porque tú mismo me has instruido.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103</w:t>
      </w:r>
      <w:r>
        <w:rPr>
          <w:lang w:val="es_ES" w:bidi="es_ES"/>
        </w:rPr>
        <w:t xml:space="preserve"> ¡Qué dulces son tus palabras a mi paladar! Son más dulces que la miel.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104</w:t>
      </w:r>
      <w:r>
        <w:rPr>
          <w:lang w:val="es_ES" w:bidi="es_ES"/>
        </w:rPr>
        <w:t xml:space="preserve"> Por tus mandatos he adquirido entendimiento; por eso aborrezco todo camino falso.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105</w:t>
      </w:r>
      <w:r>
        <w:rPr>
          <w:lang w:val="es_ES" w:bidi="es_ES"/>
        </w:rPr>
        <w:t xml:space="preserve"> Tu palabra es una lámpara para mis pies; es una luz en mi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106</w:t>
      </w:r>
      <w:r>
        <w:rPr>
          <w:lang w:val="es_ES" w:bidi="es_ES"/>
        </w:rPr>
        <w:t xml:space="preserve"> He jurado, y lo cumpliré: obedeceré tus justos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107</w:t>
      </w:r>
      <w:r>
        <w:rPr>
          <w:lang w:val="es_ES" w:bidi="es_ES"/>
        </w:rPr>
        <w:t xml:space="preserve"> Señor, he sufrido mucho; dame vida conforme a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108</w:t>
      </w:r>
      <w:r>
        <w:rPr>
          <w:lang w:val="es_ES" w:bidi="es_ES"/>
        </w:rPr>
        <w:t xml:space="preserve"> Acepta mi ofrenda de alabanza, Señor; enséñame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109</w:t>
      </w:r>
      <w:r>
        <w:rPr>
          <w:lang w:val="es_ES" w:bidi="es_ES"/>
        </w:rPr>
        <w:t xml:space="preserve"> Mi vida pende de un hilo, pero no olvido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110</w:t>
      </w:r>
      <w:r>
        <w:rPr>
          <w:lang w:val="es_ES" w:bidi="es_ES"/>
        </w:rPr>
        <w:t xml:space="preserve"> Los malvados me han tendido trampas, pero no me aparto de tus preceptos.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111</w:t>
      </w:r>
      <w:r>
        <w:rPr>
          <w:lang w:val="es_ES" w:bidi="es_ES"/>
        </w:rPr>
        <w:t xml:space="preserve"> Tus estatutos son mi herencia para siempre; son el gozo de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112</w:t>
      </w:r>
      <w:r>
        <w:rPr>
          <w:lang w:val="es_ES" w:bidi="es_ES"/>
        </w:rPr>
        <w:t xml:space="preserve"> Cumpliré tus decretos para siempre, hasta el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113</w:t>
      </w:r>
      <w:r>
        <w:rPr>
          <w:lang w:val="es_ES" w:bidi="es_ES"/>
        </w:rPr>
        <w:t xml:space="preserve"> Aborrezco a los hipócritas, pero amo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114</w:t>
      </w:r>
      <w:r>
        <w:rPr>
          <w:lang w:val="es_ES" w:bidi="es_ES"/>
        </w:rPr>
        <w:t xml:space="preserve"> Tú eres mi refugio y mi escudo; en tu palabra he puesto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115</w:t>
      </w:r>
      <w:r>
        <w:rPr>
          <w:lang w:val="es_ES" w:bidi="es_ES"/>
        </w:rPr>
        <w:t xml:space="preserve"> Apártense de mí, malhechores, pues yo quiero obedecer los mandatos de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116</w:t>
      </w:r>
      <w:r>
        <w:rPr>
          <w:lang w:val="es_ES" w:bidi="es_ES"/>
        </w:rPr>
        <w:t xml:space="preserve"> Señor, sostenme conforme a tu promesa, y viviré; no defraudes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117</w:t>
      </w:r>
      <w:r>
        <w:rPr>
          <w:lang w:val="es_ES" w:bidi="es_ES"/>
        </w:rPr>
        <w:t xml:space="preserve"> Sostenme y estaré a salvo; elegiré siempre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118</w:t>
      </w:r>
      <w:r>
        <w:rPr>
          <w:lang w:val="es_ES" w:bidi="es_ES"/>
        </w:rPr>
        <w:t xml:space="preserve"> Rechazas a todos los que se desvían de tus decretos, porque sus engaños son inútiles.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119</w:t>
      </w:r>
      <w:r>
        <w:rPr>
          <w:lang w:val="es_ES" w:bidi="es_ES"/>
        </w:rPr>
        <w:t xml:space="preserve"> Desechas como escoria a todos los malvados de la tierra; por eso amo tus leyes.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120</w:t>
      </w:r>
      <w:r>
        <w:rPr>
          <w:lang w:val="es_ES" w:bidi="es_ES"/>
        </w:rPr>
        <w:t xml:space="preserve"> Mi cuerpo tiembla de temor ante ti; temo tus juicios.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121</w:t>
      </w:r>
      <w:r>
        <w:rPr>
          <w:lang w:val="es_ES" w:bidi="es_ES"/>
        </w:rPr>
        <w:t xml:space="preserve"> No me abandones en manos de mis opresores, porque he actuado con justicia y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122</w:t>
      </w:r>
      <w:r>
        <w:rPr>
          <w:lang w:val="es_ES" w:bidi="es_ES"/>
        </w:rPr>
        <w:t xml:space="preserve"> Asegura el bienestar de tu siervo; no permitas que los orgullosos me opriman.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123</w:t>
      </w:r>
      <w:r>
        <w:rPr>
          <w:lang w:val="es_ES" w:bidi="es_ES"/>
        </w:rPr>
        <w:t xml:space="preserve"> Mis ojos se han cansado de esperar tu salvación, de esperar que cumplas tu promesa.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124</w:t>
      </w:r>
      <w:r>
        <w:rPr>
          <w:lang w:val="es_ES" w:bidi="es_ES"/>
        </w:rPr>
        <w:t xml:space="preserve"> Soy tu siervo; trátame conforme a tu gran amor y enséñame tus leyes.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125</w:t>
      </w:r>
      <w:r>
        <w:rPr>
          <w:lang w:val="es_ES" w:bidi="es_ES"/>
        </w:rPr>
        <w:t xml:space="preserve"> Dame entendimiento, porque soy tu siervo; así conoceré tus mandatos.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126</w:t>
      </w:r>
      <w:r>
        <w:rPr>
          <w:lang w:val="es_ES" w:bidi="es_ES"/>
        </w:rPr>
        <w:t xml:space="preserve"> Señor, ya es tiempo de que actúes, porque han violado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127</w:t>
      </w:r>
      <w:r>
        <w:rPr>
          <w:lang w:val="es_ES" w:bidi="es_ES"/>
        </w:rPr>
        <w:t xml:space="preserve"> Verdaderamente amo tus mandamientos más que el oro, más que el oro más fino.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128</w:t>
      </w:r>
      <w:r>
        <w:rPr>
          <w:lang w:val="es_ES" w:bidi="es_ES"/>
        </w:rPr>
        <w:t xml:space="preserve"> Por eso considero rectos todos tus preceptos; aborrezco todo camino falso.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129</w:t>
      </w:r>
      <w:r>
        <w:rPr>
          <w:lang w:val="es_ES" w:bidi="es_ES"/>
        </w:rPr>
        <w:t xml:space="preserve"> Tus mandatos son maravillosos; por eso los obedezco.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130</w:t>
      </w:r>
      <w:r>
        <w:rPr>
          <w:lang w:val="es_ES" w:bidi="es_ES"/>
        </w:rPr>
        <w:t xml:space="preserve"> La enseñanza de tus palabras da luz; hasta los sencillos pueden entenderlas.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131</w:t>
      </w:r>
      <w:r>
        <w:rPr>
          <w:lang w:val="es_ES" w:bidi="es_ES"/>
        </w:rPr>
        <w:t xml:space="preserve"> Abro la boca jadeante, porque anhelo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132</w:t>
      </w:r>
      <w:r>
        <w:rPr>
          <w:lang w:val="es_ES" w:bidi="es_ES"/>
        </w:rPr>
        <w:t xml:space="preserve"> Vuélvete a mí y ten compasión de mí, como lo haces con quienes aman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133</w:t>
      </w:r>
      <w:r>
        <w:rPr>
          <w:lang w:val="es_ES" w:bidi="es_ES"/>
        </w:rPr>
        <w:t xml:space="preserve"> Dirige mis pasos conforme a tu palabra; no dejes que me domine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134</w:t>
      </w:r>
      <w:r>
        <w:rPr>
          <w:lang w:val="es_ES" w:bidi="es_ES"/>
        </w:rPr>
        <w:t xml:space="preserve"> Rescátame de la opresión humana; así podré obedecer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135</w:t>
      </w:r>
      <w:r>
        <w:rPr>
          <w:lang w:val="es_ES" w:bidi="es_ES"/>
        </w:rPr>
        <w:t xml:space="preserve"> Mírame con amor; enséñame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136</w:t>
      </w:r>
      <w:r>
        <w:rPr>
          <w:lang w:val="es_ES" w:bidi="es_ES"/>
        </w:rPr>
        <w:t xml:space="preserve"> Ríos de lágrimas brotan de mis ojos porque la gente no obedece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137</w:t>
      </w:r>
      <w:r>
        <w:rPr>
          <w:lang w:val="es_ES" w:bidi="es_ES"/>
        </w:rPr>
        <w:t xml:space="preserve"> Oh Señor, tú eres justo, y tus leyes también.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138</w:t>
      </w:r>
      <w:r>
        <w:rPr>
          <w:lang w:val="es_ES" w:bidi="es_ES"/>
        </w:rPr>
        <w:t xml:space="preserve"> Los decretos que has dado son justos; son totalmente dignos de confianza.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139</w:t>
      </w:r>
      <w:r>
        <w:rPr>
          <w:lang w:val="es_ES" w:bidi="es_ES"/>
        </w:rPr>
        <w:t xml:space="preserve"> Me consume el enojo porque mis enemigos ignoran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140</w:t>
      </w:r>
      <w:r>
        <w:rPr>
          <w:lang w:val="es_ES" w:bidi="es_ES"/>
        </w:rPr>
        <w:t xml:space="preserve"> Tus promesas han sido plenamente probadas, por eso las amo tanto.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141</w:t>
      </w:r>
      <w:r>
        <w:rPr>
          <w:lang w:val="es_ES" w:bidi="es_ES"/>
        </w:rPr>
        <w:t xml:space="preserve"> Soy insignificante y despreciado, pero no olvido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142</w:t>
      </w:r>
      <w:r>
        <w:rPr>
          <w:lang w:val="es_ES" w:bidi="es_ES"/>
        </w:rPr>
        <w:t xml:space="preserve"> Tu justicia es eterna; tu ley es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143</w:t>
      </w:r>
      <w:r>
        <w:rPr>
          <w:lang w:val="es_ES" w:bidi="es_ES"/>
        </w:rPr>
        <w:t xml:space="preserve"> He sufrido angustia y tribulación, pero tus mandamientos son mi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144</w:t>
      </w:r>
      <w:r>
        <w:rPr>
          <w:lang w:val="es_ES" w:bidi="es_ES"/>
        </w:rPr>
        <w:t xml:space="preserve"> Tus decretos son justos para siempre; dame entendimiento y viviré.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145</w:t>
      </w:r>
      <w:r>
        <w:rPr>
          <w:lang w:val="es_ES" w:bidi="es_ES"/>
        </w:rPr>
        <w:t xml:space="preserve"> Clamo a ti con todo mi corazón; respóndeme, Señor, y obedeceré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146</w:t>
      </w:r>
      <w:r>
        <w:rPr>
          <w:lang w:val="es_ES" w:bidi="es_ES"/>
        </w:rPr>
        <w:t xml:space="preserve"> A ti clamo: «¡Sálvame!”; así podré obedecer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147</w:t>
      </w:r>
      <w:r>
        <w:rPr>
          <w:lang w:val="es_ES" w:bidi="es_ES"/>
        </w:rPr>
        <w:t xml:space="preserve"> Me levanto antes del amanecer y clamo pidiendo ayuda; en tus palabras he puesto mi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148</w:t>
      </w:r>
      <w:r>
        <w:rPr>
          <w:lang w:val="es_ES" w:bidi="es_ES"/>
        </w:rPr>
        <w:t xml:space="preserve"> Me quedo despierto en la noche para meditar en tus promesas.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149</w:t>
      </w:r>
      <w:r>
        <w:rPr>
          <w:lang w:val="es_ES" w:bidi="es_ES"/>
        </w:rPr>
        <w:t xml:space="preserve"> Conforme a tu gran amor, escúchame; conforme a tu justicia, dame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150</w:t>
      </w:r>
      <w:r>
        <w:rPr>
          <w:lang w:val="es_ES" w:bidi="es_ES"/>
        </w:rPr>
        <w:t xml:space="preserve"> Ya se acercan los que me persiguen con maldad; están lejos de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151</w:t>
      </w:r>
      <w:r>
        <w:rPr>
          <w:lang w:val="es_ES" w:bidi="es_ES"/>
        </w:rPr>
        <w:t xml:space="preserve"> Pero tú estás cerca, Señor; todos tus mandamientos son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152</w:t>
      </w:r>
      <w:r>
        <w:rPr>
          <w:lang w:val="es_ES" w:bidi="es_ES"/>
        </w:rPr>
        <w:t xml:space="preserve"> Desde hace mucho sé que estableciste tus estatutos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153</w:t>
      </w:r>
      <w:r>
        <w:rPr>
          <w:lang w:val="es_ES" w:bidi="es_ES"/>
        </w:rPr>
        <w:t xml:space="preserve"> Mira mi aflicción y líbrame, pues no he olvidado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154</w:t>
      </w:r>
      <w:r>
        <w:rPr>
          <w:lang w:val="es_ES" w:bidi="es_ES"/>
        </w:rPr>
        <w:t xml:space="preserve"> Defiende mi causa y rescátame; dame vida según tu promesa.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155</w:t>
      </w:r>
      <w:r>
        <w:rPr>
          <w:lang w:val="es_ES" w:bidi="es_ES"/>
        </w:rPr>
        <w:t xml:space="preserve"> La salvación está lejos de los malvados, porque no buscan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156</w:t>
      </w:r>
      <w:r>
        <w:rPr>
          <w:lang w:val="es_ES" w:bidi="es_ES"/>
        </w:rPr>
        <w:t xml:space="preserve"> Señor, grande es tu compasión; dame vida conforme a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157</w:t>
      </w:r>
      <w:r>
        <w:rPr>
          <w:lang w:val="es_ES" w:bidi="es_ES"/>
        </w:rPr>
        <w:t xml:space="preserve"> Muchos son mis perseguidores y mis enemigos, pero no me aparto de tus estatutos.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158</w:t>
      </w:r>
      <w:r>
        <w:rPr>
          <w:lang w:val="es_ES" w:bidi="es_ES"/>
        </w:rPr>
        <w:t xml:space="preserve"> Aborrezco a los traidores porque no obedecen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159</w:t>
      </w:r>
      <w:r>
        <w:rPr>
          <w:lang w:val="es_ES" w:bidi="es_ES"/>
        </w:rPr>
        <w:t xml:space="preserve"> Mira, Señor, cuánto amo tus mandatos; dame vida conforme a tu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160</w:t>
      </w:r>
      <w:r>
        <w:rPr>
          <w:lang w:val="es_ES" w:bidi="es_ES"/>
        </w:rPr>
        <w:t xml:space="preserve"> La esencia de tu palabra es la verdad; todos tus justos decretos son eternos.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161</w:t>
      </w:r>
      <w:r>
        <w:rPr>
          <w:lang w:val="es_ES" w:bidi="es_ES"/>
        </w:rPr>
        <w:t xml:space="preserve"> Gente poderosa me persigue sin motivo, pero mi corazón solo teme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162</w:t>
      </w:r>
      <w:r>
        <w:rPr>
          <w:lang w:val="es_ES" w:bidi="es_ES"/>
        </w:rPr>
        <w:t xml:space="preserve"> Me regocijo en tu palabra como quien encuentra un gran tesoro.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163</w:t>
      </w:r>
      <w:r>
        <w:rPr>
          <w:lang w:val="es_ES" w:bidi="es_ES"/>
        </w:rPr>
        <w:t xml:space="preserve"> Aborrezco y detesto la falsedad, pero amo tu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164</w:t>
      </w:r>
      <w:r>
        <w:rPr>
          <w:lang w:val="es_ES" w:bidi="es_ES"/>
        </w:rPr>
        <w:t xml:space="preserve"> Te alabo 7 veces al día por tus justos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165</w:t>
      </w:r>
      <w:r>
        <w:rPr>
          <w:lang w:val="es_ES" w:bidi="es_ES"/>
        </w:rPr>
        <w:t xml:space="preserve"> Los que aman tu ley gozan de gran paz; nada los hace tropezar.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166</w:t>
      </w:r>
      <w:r>
        <w:rPr>
          <w:lang w:val="es_ES" w:bidi="es_ES"/>
        </w:rPr>
        <w:t xml:space="preserve"> Anhelo tu salvación, Señor; por eso obedezco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167</w:t>
      </w:r>
      <w:r>
        <w:rPr>
          <w:lang w:val="es_ES" w:bidi="es_ES"/>
        </w:rPr>
        <w:t xml:space="preserve"> Obedezco tus preceptos y los amo profundamente.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168</w:t>
      </w:r>
      <w:r>
        <w:rPr>
          <w:lang w:val="es_ES" w:bidi="es_ES"/>
        </w:rPr>
        <w:t xml:space="preserve"> He obedecido tus mandamientos y tus decretos, porque tú conoces todos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169</w:t>
      </w:r>
      <w:r>
        <w:rPr>
          <w:lang w:val="es_ES" w:bidi="es_ES"/>
        </w:rPr>
        <w:t xml:space="preserve"> Oh Señor, escucha mi clamor; dame entendimiento conforme a tu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170</w:t>
      </w:r>
      <w:r>
        <w:rPr>
          <w:lang w:val="es_ES" w:bidi="es_ES"/>
        </w:rPr>
        <w:t xml:space="preserve"> Escucha mi súplica; líbrame conforme a tu promesa.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171</w:t>
      </w:r>
      <w:r>
        <w:rPr>
          <w:lang w:val="es_ES" w:bidi="es_ES"/>
        </w:rPr>
        <w:t xml:space="preserve"> Que mis labios te alaben, porque tú me enseñas tus decretos.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172</w:t>
      </w:r>
      <w:r>
        <w:rPr>
          <w:lang w:val="es_ES" w:bidi="es_ES"/>
        </w:rPr>
        <w:t xml:space="preserve"> Que tu palabra sea motivo de canto para mi lengua, porque todos tus mandamientos son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173</w:t>
      </w:r>
      <w:r>
        <w:rPr>
          <w:lang w:val="es_ES" w:bidi="es_ES"/>
        </w:rPr>
        <w:t xml:space="preserve"> Que tu mano esté lista para ayudarme, porque he escogido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174</w:t>
      </w:r>
      <w:r>
        <w:rPr>
          <w:lang w:val="es_ES" w:bidi="es_ES"/>
        </w:rPr>
        <w:t xml:space="preserve"> Oh Señor, he anhelado tu salvación; tu ley es mi deleite.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175</w:t>
      </w:r>
      <w:r>
        <w:rPr>
          <w:lang w:val="es_ES" w:bidi="es_ES"/>
        </w:rPr>
        <w:t xml:space="preserve"> Déjame vivir para alabarte; que tus decretos me sostengan.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176</w:t>
      </w:r>
      <w:r>
        <w:rPr>
          <w:lang w:val="es_ES" w:bidi="es_ES"/>
        </w:rPr>
        <w:t xml:space="preserve"> Me he extraviado como oveja perdida; ven a buscarme, porque no he olvidado tus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mi angustia clamé al Señor; él me respondió.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Líbrame, Señor, de los labios que mienten y de la lengua que engaña.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¿Qué te dará Dios, lengua mentirosa? ¿Qué más añadirá a tu castigo?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¡Flechas afiladas con brasas ardientes!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¡Ay de mí, que habito en Mésec y vivo entre las tiendas de Cedar!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He vivido demasiado tiempo entre los que odian la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Yo amo la paz, pero cuando hablo de paz, ellos hablan de guerra.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Levanto la mirada hacia las montañas; ¿de dónde vendrá mi ayuda?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 ayuda viene del Señor, el Creador del cielo y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permitirá que tu pie resbale; jamás se dormirá el que te cuida.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No, el que protege a Israel nunca duerme ni cabecea.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mismo te cuida; el Señor está a tu lado como sombra protectora.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sol no te dañará durante el día ni la luna durante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te protege de todo mal; él cuida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te cuidará cuando salgas y cuando entres, desde ahora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 Salmo de David.</w:t>
      </w:r>
    </w:p>
    <w:p>
      <w:pPr>
        <w:pStyle w:val="Heading2"/>
      </w:pPr>
      <w:r>
        <w:rPr>
          <w:lang w:val="es_ES" w:bidi="es_ES"/>
        </w:rPr>
        <w:t>Salmos 122:1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Me alegré con los que me dijeron: “Vamos a la casa del Señor”.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Hemos llegado, Jerusalén; ya estamos a la puerta de tus murallas.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Jerusalén está bien construida; es una ciudad bien unida.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Allá suben las tribus de Israel, las tribus del Señor, para alabar el nombre del Señor, como él lo ordenó a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Allí están los tribunales de la justicia, los tribunales de la dinastía de David.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Pidan por la paz de Jerusalén: “Que vivan en paz los que te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haya paz dentro de tus murallas y prosperidad en tus palacios”.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amor a mi familia y a mis amigos, diré: “Que tengas paz”.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la casa del Señor nuestro Dios, buscaré tu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 ti levanto la mirada, oh Dios, cuyo trono está en 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el siervo dirige la mirada a la mano de su señor y la sierva observa la mano de su señora, así dirigimos la mirada al Señor nuestro Dios hasta que tenga compasión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Ten compasión de nosotros, Señor, ten compasión de nosotros, porque estamos hartos del desprecio.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Estamos hartos de las burlas de los arrogantes y del desprecio de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 De David.</w:t>
      </w:r>
    </w:p>
    <w:p>
      <w:pPr>
        <w:pStyle w:val="Heading2"/>
      </w:pPr>
      <w:r>
        <w:rPr>
          <w:lang w:val="es_ES" w:bidi="es_ES"/>
        </w:rPr>
        <w:t>Salmos 124:1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Si el Señor no hubiera estado de nuestro lado —que repita esto Israel—,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el Señor no hubiera estado de nuestro lado cuando se levantaron contra nosotros,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nos habrían tragado vivos cuando su ira se encendió contra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aguas nos habrían arrastrado, el torrente nos habría ahogado.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Sí, las aguas turbulentas nos habrían arrastrado.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Bendito sea el Señor, que no permitió que nos destrozaran con sus 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Hemos escapado como un pájaro de la trampa del cazador; la trampa se rompió y quedamos libres.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Nuestra ayuda viene del Señor, el Creador del cielo y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Quienes confían en el Señor son como el monte Sion, que no puede ser movido; permanece firme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Así como Jerusalén está rodeada de montes, así el Señor rodea a su pueblo desde ahora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poder de los malvados no permanecerá sobre la tierra de los justos, para que los justos no extiendan sus manos hacia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Señor, haz bien a los que son buenos, a los de corazón recto.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Pero a los que van por caminos torcidos, que el Señor los eche junto con los que hacen el mal. Que haya paz en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el Señor hizo volver a los cautivos a Sion, fue como un sueño.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Nuestra boca se llenó de risas, nuestra lengua, de cantos de alegría. Hasta en las otras naciones se decía: “El Señor ha hecho grandes cosas por ellos”.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Señor ha hecho grandes cosas por nosotros; ¡estamos llenos de alegría!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Haz volver a nuestros cautivos, Señor, como haces volver los arroyos al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que siembran con lágrimas cosecharán con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Salen llorando y llevando la semilla para sembrar; regresan cantando y trayendo las gavillas de la cosecha.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 Salmo de Salomón.</w:t>
      </w:r>
    </w:p>
    <w:p>
      <w:pPr>
        <w:pStyle w:val="Heading2"/>
      </w:pPr>
      <w:r>
        <w:rPr>
          <w:lang w:val="es_ES" w:bidi="es_ES"/>
        </w:rPr>
        <w:t>Salmos 127:1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Si el Señor no construye la casa, en vano trabajan los constructores. Si el Señor no cuida la ciudad, en vano hacen guardia los vigilantes.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vano se levantan de madrugada y se acuestan muy tarde, comiendo el pan del duro trabajo, porque Dios da el sueño a sus amados.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hijos son un regalo del Señor; son una recompensa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hijos que nacen en la juventud son como flechas en manos del guerrero.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Dichosa la persona que tiene buena cantidad de estas flechas a mano. No será avergonzada cuando se enfrente a sus enemigos en las puertas de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Felices los que temen al Señor y viven como él quiere.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Disfrutarás el fruto de tu trabajo; serás próspero y feliz.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 esposa será como una vid fructífera dentro de tu casa; tus hijos serán como plantas de olivo alrededor de tu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Así bendice el Señor a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el Señor te bendiga desde Sion; que veas la prosperidad de Jerusalén todos los días de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vivas para ver a tus nietos. ¡Que haya paz en Israel!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Desde mi juventud me han perseguido —que lo diga ahora Israel—,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desde mi juventud me han perseguido, pero no han podido conmigo.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 espalda está llena de heridas como surcos; es como si hubieran arado sobre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el Señor es justo; me ha librado de las ataduras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retrocedan avergonzados todos los que odian a Sion.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sean como la hierba en los tejados, que se marchita antes de crecer,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que no llena las manos del segador ni los brazos del que recoge la cosecha.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nadie pase diciéndoles: “La bendición del Señor sea con ustedes; los bendecimos en el nombre del Señor”.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¡Señor, desde lo profundo clamo a ti pidiendo ayuda!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Escucha mi clamor, Señor; presta atención a mi súplica.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 tú tomaras en cuenta nuestros pecados, ¿quién, Señor, podría mantenerse en pie?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tú ofreces perdón; por eso es justo temerte.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espero en el Señor; sí, espero en él y he puesto mi esperanza en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Espero al Señor más que los centinelas esperan el amanecer. Como los centinelas esperan el amanecer,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tú, Israel, espera en el Señor, porque en él hay amor inagotable y abundante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Él mismo rescatará a Israel de todas sus maldades.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 De David.</w:t>
      </w:r>
    </w:p>
    <w:p>
      <w:pPr>
        <w:pStyle w:val="Heading2"/>
      </w:pPr>
      <w:r>
        <w:rPr>
          <w:lang w:val="es_ES" w:bidi="es_ES"/>
        </w:rPr>
        <w:t>Salmos 131:1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mi corazón no es orgulloso ni mis ojos altivos; no busco grandezas ni cosas que están más allá de mi alcance.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No. Yo estoy callado y tranquilo, como un niño pequeño y satisfecho junto a su madre; sí, como un niño recién amamantado.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Israel, pon tu esperanza en el Señor desde ahora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132:1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acuérdate de David y de todo lo que él sufrió.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Hizo un juramento al Señor, una promesa al Poderoso de Jacob: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«No iré a mi casa ni descansaré.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cerraré los ojos, ni siquiera un parpadeo;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hasta que encuentre un lugar para el Señor, un santuario para el Poderoso de Jacob”.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Efrata escuchamos hablar del arca; la encontramos en los campos de Yagar.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«Vayamos a su morada; postrémonos ante el estrado de sus pies”.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Levántate, Señor, y entra en tu lugar de descanso, junto con el arca de tu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tus sacerdotes se vistan de salvación; que tus fieles canten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amor a tu siervo David, no rechaces al rey que has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le hizo un juramento a David, y nunca faltará a su promesa: “Siempre pondré en tu trono a uno de tus descendientes.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tus hijos cumplen mi pacto y las normas que les enseñaré, también sus hijos se sentarán en tu trono para siempre”.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Señor ha elegido a Sion; decidió que ese sería su hogar: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«Este es el lugar de mi reposo para siempre; aquí estará mi trono, porque ese es mi deseo.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Bendeciré abundantemente sus provisiones y saciaré de pan a sus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Vestiré de salvación a sus sacerdotes; sus fieles cantarán de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Allí haré crecer el poder de David; prepararé una lámpara para mi ungido.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Vestiré de vergüenza a sus enemigos, pero sobre él resplandecerá su corona”.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 De David.</w:t>
      </w:r>
    </w:p>
    <w:p>
      <w:pPr>
        <w:pStyle w:val="Heading2"/>
      </w:pPr>
      <w:r>
        <w:rPr>
          <w:lang w:val="es_ES" w:bidi="es_ES"/>
        </w:rPr>
        <w:t>Salmos 133:1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¡Qué bueno y agradable es que los hermanos vivan juntos en armonía!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 como el buen aceite que desciende sobre la cabeza y baja por la barba, por la barba de Aarón, hasta el borde de sus vestiduras.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Es como el rocío del Hermón que desciende sobre los montes de Sion. Allí el Señor concede bendición: vida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Cántico de los peregrinos.</w:t>
      </w:r>
    </w:p>
    <w:p>
      <w:pPr>
        <w:pStyle w:val="Heading2"/>
      </w:pPr>
      <w:r>
        <w:rPr>
          <w:lang w:val="es_ES" w:bidi="es_ES"/>
        </w:rPr>
        <w:t>Salmos 134:1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Bendigan al Señor, todos sus siervos, ustedes que sirven de noche en la casa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Alcen sus manos hacia el santuario y bendigan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el Señor te bendiga desde Sion, el Señor que hizo el cielo y la tierra.</w:t>
      </w:r>
    </w:p>
    <w:p>
      <w:pPr>
        <w:pStyle w:val="Heading2"/>
      </w:pPr>
      <w:r>
        <w:rPr>
          <w:lang w:val="es_ES" w:bidi="es_ES"/>
        </w:rPr>
        <w:t>Salmos 135:1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¡Alaben el nombre del Señor! ¡Alábenlo ustedes, siervos del Señor!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Ustedes que sirven en la casa del Señor, en los atrios de la casa de nuestro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Alaben al Señor, porque él es bueno; canten alabanzas a su nombre, porque eso es agradable.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ha escogido a Jacob para sí, a Israel como su posesión preciada.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sé que el Señor es grande y soberano; sé que él es más grande que cualquier otro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Él hace todo lo que le place en el cielo y en la tierra, en los mares y en todas sus profundidades.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Desde los extremos de la tierra envía relámpagos y lluvia, y saca los vientos de donde están guardados.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Él hirió a todos los primogénitos de Egipto y a las primeras crías de los animales.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Envió señales y prodigios a Egipto, contra el faraón y todos sus sirvientes.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Hirió a grandes naciones y mató a reyes poderosos: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 Sijón, rey de los amorreos, a Og, rey de Basán, y a todos los reyes de Canaán.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Entregó sus tierras como herencia, como herencia a su pueblo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Señor, tu nombre es eterno; tu fama, Señor, se conoce de generación en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Señor hará justicia a su pueblo; tendrá compasión de sus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ídolos de las naciones son solo oro y plata, obra de manos humanas.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Tienen boca, pero no pueden hablar; tienen ojos, pero no pueden ver;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Tienen oídos, pero no pueden oír; tienen nariz, pero no pueden respirar.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Semejantes a ellos son quienes los fabrican; así será todo el que confía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Pueblo de Israel, bendice al Señor; descendientes de Aarón, bendigan al Señor;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descendientes de Leví, bendigan al Señor; todos los que le temen, bendigan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Desde Sion sea bendito el Señor, que habita en Jerusalén. ¡Aleluya!</w:t>
      </w:r>
    </w:p>
    <w:p>
      <w:pPr>
        <w:pStyle w:val="Heading2"/>
      </w:pPr>
      <w:r>
        <w:rPr>
          <w:lang w:val="es_ES" w:bidi="es_ES"/>
        </w:rPr>
        <w:t>Salmos 136:1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Den gracias al Señor, porque él es bueno;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Den gracias al Dios de dioses; su gran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Den gracias al Señor de señores;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 único que hace grandes maravillas;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 que con sabiduría hizo los cielos;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 que extendió la tierra sobre las aguas;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 que hizo las grandes luces del cielo;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sol, para que gobierne el día;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luna y las estrellas para gobernar la noche;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 que hirió a los primogénitos de Egipto;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 que sacó a Israel de Egipto;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Con mano poderosa y brazo fuerte;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Al que partió en 2 el mar Rojo;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Al que hizo pasar a Israel por en medio del mar;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hundió en el mar Rojo al faraón y a su ejército;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Al que guio a su pueblo por el desierto;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 que derribó a grandes reyes;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Al que mató a reyes poderosos;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 Sijón, rey de los amorreos;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 Og, rey de Basán;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Entregó sus tierras como herencia;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Como herencia para su siervo Israel;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Al que se acuerda de nosotros aunque estemos desvalidos;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Al que nos rescató de nuestros enemigos;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 que da alimento a todo ser viviente; su amor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Den gracias al Dios del cielo; su amor permanece para siempre.</w:t>
      </w:r>
    </w:p>
    <w:p>
      <w:pPr>
        <w:pStyle w:val="Heading2"/>
      </w:pPr>
      <w:r>
        <w:rPr>
          <w:lang w:val="es_ES" w:bidi="es_ES"/>
        </w:rPr>
        <w:t>Salmos 137:1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Llorando nos sentábamos junto a los ríos de Babilonia; allí pensábamos en Sion.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Colgábamos nuestras arpas en los sauces que había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Allí, los que nos tenían cautivos nos exigían que cantáramos; nuestros verdugos nos pedían un himno alegre. Nos decían: “Cántennos uno de esos cantos de Sion”.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¿cómo podríamos cantar los cantos del Señor en tierra extraña?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llego a olvidarte, Jerusalén, que mi mano derecha pierda su habilidad.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no me acuerdo de ti ni eres tú mi más grande alegría, que la lengua se me pegue al paladar.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Recuerda, Señor, lo que hicieron los edomitas el día en que cayó Jerusalén. Decían: «¡Arrásenla, arrásenla hasta los cimientos!”.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Babilonia, serás destruida; dichoso el que te haga pagar por lo que nos has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¡Feliz el que tome a tus pequeños y los estrelle contra las rocas!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138:1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 alabo de todo corazón, Señor; cantaré tus alabanzas delante de los dioses.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 postro ante tu templo santo; doy gracias a tu nombre por tu gran amor y tu fidelidad. Has engrandecido tu nombre y tu palabra por encima de todas las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oré, me respondiste; me animaste y me diste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Todos los reyes de la tierra te darán gracias, Señor, cuando oigan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Cantarán acerca de los caminos del Señor, porque grande es la gloria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Aunque el Señor es grande, cuida de los humildes; pero se mantiene lejos de los orgullosos.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Aunque me rodeen angustias, tú me mantienes con vida; extiendes tu mano contra la ira de mis enemigos, y tu mano derecha me salva.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cumplirá su propósito en mi vida. Tu gran amor, Señor, permanece para siempre. No abandones la obra de tus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139:1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tú me has examinado y me conoces por completo.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Sabes cuándo me siento y cuándo me levanto; desde lejos conoces todos mis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Observas todos mis pasos y ves dónde descanso; conoces todo lo que hago.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Sabes lo que voy a decir incluso antes de que me lleguen las palabras,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Me rodeas, protector por delante y por detrás; pones tu mano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Este conocimiento es tan maravilloso que no puedo comprenderlo; es tan grande que está más allá de mi alcance.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¿A dónde podría ir para escapar de tu Espíritu? ¿A dónde podría huir de tu presencia?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subo al cielo, allí estás tú; si bajo al dominio de los muertos, allí estás.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cabalgo en las alas del alba y habito en los extremos del mar,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aun allí tu mano me guiará; tu mano derecha me sostendrá.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 le pido a la oscuridad que me oculte y a la luz que se convierta en noche a mi alrededor,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ni siquiera la oscuridad puede ocultarme de ti; para ti la noche brilla como el día. Tú ves igual en la oscuridad que en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Tú formaste hasta lo más profundo de mi cuerpo; me hiciste en el vientre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Te alabo porque me has hecho de manera admirable; todo lo que haces es maravilloso, eso lo sé muy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Veías hasta mis huesos cuando era formado en lo más profundo; cuando era tejido en lo más secreto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Tus ojos vieron mi cuerpo en gestación; todo estaba ya escrito en tu libro. Todos mis días se estaban diseñando antes de que existiera uno solo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¡Cuán preciosos son tus pensamientos, oh Dios! ¡Son innumerables!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intentara contarlos, serían más que los granos de arena; despertaría y todavía estaría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Dios, ojalá destruyeras a los malvados; ¡ojalá se apartaran de mí los asesinos!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Ellos hablan contra ti con maldad; tus enemigos se rebelan inútilmente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Señor, ¿no debo odiar a quienes te odian? ¿No detesto a los que se rebelan contra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Sí, los aborrezco profundamente; son también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Examíname, Dios, y conoce mi corazón; pruébame y conoce mis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Mira si hay algo en mí que te ofenda y guíame por el camino eterno.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Al director musical. Salmo de David.</w:t>
      </w:r>
    </w:p>
    <w:p>
      <w:pPr>
        <w:pStyle w:val="Heading2"/>
      </w:pPr>
      <w:r>
        <w:rPr>
          <w:lang w:val="es_ES" w:bidi="es_ES"/>
        </w:rPr>
        <w:t>Salmos 140:1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Señor, líbrame de los malvados; protégeme de los violentos,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 los que traman el mal en su corazón y cada día provocan conflictos.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Afilan sus lenguas como serpientes; veneno de víbora hay en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Señor, protégeme del poder de los malvados; guárdame de los violentos que planean hacerme tropezar.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orgullosos me han tendido trampas; han extendido sus redes y colocado trampas en mi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Yo le dije al Señor: “Tú eres mi Dios. Escucha, Señor, mi súplica”.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Señor soberano, mi salvador poderoso, tú me proteges en el día de la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cumplas, Señor, los deseos de los malvados; no permitas que sus planes prosperen, o se llenarían de orgullo.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Haz que sus planes se vuelvan contra ellos mismos; que sean destruidos por el mismo mal que planearon.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Que caigan brasas sobre sus cabezas; que sean arrojados al fuego, a pozos profundos de donde no puedan salir.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permitas que prosperen los calumniadores en la tierra; que la calamidad persiga al violento hasta derribarlo.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Pero yo sé que el Señor defiende a los oprimidos; él hace justicia a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Ciertamente los justos alabarán tu nombre; los rectos vivirán en tu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141:1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¡Pronto, Señor, respóndeme, porque a ti he orado! Escúchame cuando clamo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mi oración suba a tu presencia como ofrenda de incienso; que el alzar de mis manos sea como el sacrificio de la tarde.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Ayúdame, Señor, a controlar mi boca; guarda la puerta de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dejes que mi corazón se incline al mal ni que participe en malas acciones; no me dejes compartir banquetes con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el justo me golpee, eso será un acto de bondad; que me reprenda, eso será como aceite sobre mi cabeza. No lo rechazaré. Pero mi oración está siempre en contra de las obras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Cuando sus líderes sean arrojados desde un precipicio, sabrán que mis palabras eran buenas.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cuando se ara y se rompe la tierra, así serán esparcidos nuestros huesos a la entrada del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 ti pongo mis ojos, Señor soberano; en ti busco refugio; no permitas que me maten.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Guárdame de las trampas que me tienden, de las trampas de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Que caigan en sus propias trampas mientras yo paso sin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 Cuando estaba en la cueva. Oración.</w:t>
      </w:r>
    </w:p>
    <w:p>
      <w:pPr>
        <w:pStyle w:val="Heading2"/>
      </w:pPr>
      <w:r>
        <w:rPr>
          <w:lang w:val="es_ES" w:bidi="es_ES"/>
        </w:rPr>
        <w:t>Salmos 142:1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Clamo al Señor con toda mi voz; con fuerza suplico al Señor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Derramo ante él mi queja y le expongo mi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mi espíritu desfallece dentro de mí, tú me muestras el camino. En el sendero por donde ando me han tendido una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Miro a mi derecha y no hay nadie que me reconozca; no tengo a dónde huir, a nadie le importa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Clamo a ti, Señor; digo: “Tú eres mi refugio, mi porción en la tierra de los vivientes”.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Escucha mi clamor, pues estoy muy abatido; rescátame de mis perseguidores, porque son más fuertes que 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Sácame de la prisión para que pueda alabar tu nombre. Los justos se reunirán a mi alrededor porque tú me has tratado con bondad.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143:1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Escucha mi oración, Señor; presta atención a mi súplica. Respóndeme por tu fidelidad y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lleves a juicio a tu siervo, porque ante ti nadie es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enemigo me persigue; me ha derribado hasta el suelo. Me hace vivir en tinieblas como los que hace tiempo murieron.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Estoy perdiendo el aliento; el temor me paraliza.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Recuerdo los días de antaño; medito en todas tus obras. Reflexiono en todo lo que has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Extiendo mis manos hacia ti; mi alma te anhela como tierra sedienta.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Respóndeme pronto, Señor, porque mi espíritu desfallece; no escondas de mí tu rostro, o seré como los que bajan a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la mañana, muéstrame tu amor inagotable, porque en ti confío. Enséñame el camino que debo seguir, porque a ti elevo mi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Líbrame de mis enemigos, Señor; en ti busco refugio.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Enséñame a hacer tu voluntad, porque tú eres mi Dios. Que tu buen Espíritu me guíe por terreno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la gloria de tu nombre, Señor, dame vida; por tu justicia, sácame de esta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tu gran amor, destruye a todos mis enemigos; acaba con todos mis adversarios, porque soy tu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David.</w:t>
      </w:r>
    </w:p>
    <w:p>
      <w:pPr>
        <w:pStyle w:val="Heading2"/>
      </w:pPr>
      <w:r>
        <w:rPr>
          <w:lang w:val="es_ES" w:bidi="es_ES"/>
        </w:rPr>
        <w:t>Salmos 144:1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Bendito sea el Señor, mi roca, que adiestra mis manos para la batalla y mis dedos para la guerra.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Él es mi amor y mi fortaleza, mi torre alta y mi libertador, mi escudo y mi refugio. Él somete a los pueblos bajo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Señor, ¿qué es el ser humano para que pienses en él? ¿Qué es el mortal para que lo tomes en cuenta?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ser humano es como un soplo; sus días pasan como una sombra.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Abre el cielo y desciende; toca los montes para que echen humo.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Lanza tus relámpagos y dispersa a mis enemigos; dispara tus flechas y desconciértalos.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Extiende tu mano desde lo alto y rescátame; sácame de las aguas revueltas, del poder de mis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 boca está llena de mentiras; juran en falso con su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Te cantaré un cántico nuevo, oh Dios; te alabaré con el arpa.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Tú das la victoria a los reyes; tú rescatas a tu siervo David de la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Sálvame, Señor; rescátame del poder de mis enemigos. Su boca está llena de mentiras; juran en falso con su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nuestros hijos crezcan fuertes en su juventud como plantas vigorosas; que nuestras hijas sean como columnas talladas que adornan un palacio.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Que nuestros graneros se llenen de toda clase de provisiones; que nuestros rebaños se multipliquen por miles y por decenas de miles en nuestros campos.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nuestros bueyes sean fuertes para el trabajo; que no haya brechas ni asedio en nuestras murallas, que no haya gritos de dolor en nuestras plazas.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Qué feliz es el pueblo que tiene todo esto; qué feliz es el pueblo cuyo Dios es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0</w:t>
      </w:r>
      <w:r>
        <w:rPr>
          <w:lang w:val="es_ES" w:bidi="es_ES"/>
        </w:rPr>
        <w:t xml:space="preserve"> Salmo de alabanza. De David.</w:t>
      </w:r>
    </w:p>
    <w:p>
      <w:pPr>
        <w:pStyle w:val="Heading2"/>
      </w:pPr>
      <w:r>
        <w:rPr>
          <w:lang w:val="es_ES" w:bidi="es_ES"/>
        </w:rPr>
        <w:t>Salmos 145:1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Te alabaré, Dios mío y rey mío; por siempre bendeciré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Todos los días te bendeciré; bendeciré tu nombre por siempre y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¡El Señor es grande y digno de toda alabanza; su grandeza es imposible de medir!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cada generación cuente tus obras, las grandes cosas que has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Meditaré en tu gloria y majestad, en tu majestad y tus milagros.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Hablarán del poder de tus obras imponentes; yo proclamaré tu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hablarán de tu gran bondad y cantarán con alegría de tu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es compasivo y clemente; lento para la ira y lleno de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Señor es bueno con todos y muestra su compasión a toda su creación.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Todas tus obras te alaban, Señor; tus fieles te bendicen.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Hablan de la gloria de tu reino y celebran tu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Hablan de tus obras poderosas y de la majestad gloriosa de tu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 reino es un reino eterno; tu dominio perdura por todas las generaciones. El Señor es fiel a su palabra; es bondadoso en todo lo que hace.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Señor levanta a los caídos y sostiene a los agobiados.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ojos de todos esperan en ti; tú les das su alimento a su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Abres tu mano y satisfaces las necesidades de todo ser viviente.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Señor es justo en todos sus caminos; es bondadoso en todo lo que hace.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Señor está cerca de todos los que lo invocan, de todos los que lo invocan con sinceridad.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Él cumple los deseos de los que le temen; escucha su clamor y los salva.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Señor protege a todos los que lo aman, pero destruye a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Alabaré al Señor con mi boca; que todo el mundo alabe su santo nombre por siempre.</w:t>
      </w:r>
    </w:p>
    <w:p>
      <w:pPr>
        <w:pStyle w:val="Heading2"/>
      </w:pPr>
      <w:r>
        <w:rPr>
          <w:lang w:val="es_ES" w:bidi="es_ES"/>
        </w:rPr>
        <w:t>Salmos 146:1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Alaba, alma mía,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lo alabaré mientras viva; cantaré alabanzas a mi Dios mientras tenga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confíen en gente poderosa; son simples mortales, en ellos no hay salvación.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Dan su último aliento y vuelven al polvo; en ese mismo instante todos sus planes se desvanecen.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Dichoso el que tiene como ayuda al Dios de Jacob, el que pone su esperanza en el Señor su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Creador del cielo y de la tierra, de los mares y de todo lo que hay en ellos. Él siempre mantiene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hace justicia a los oprimidos, da alimento a los hambrientos y libera a los prisioneros.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da vista a los ciegos; el Señor ama a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Señor protege a los extranjeros, cuida a los huérfanos y a las viudas, pero frustra los planes de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Oh Sion, que el Señor reine para siempre; que tu Dios reine por todas las generaciones. ¡Aleluya!</w:t>
      </w:r>
    </w:p>
    <w:p>
      <w:pPr>
        <w:pStyle w:val="Heading2"/>
      </w:pPr>
      <w:r>
        <w:rPr>
          <w:lang w:val="es_ES" w:bidi="es_ES"/>
        </w:rPr>
        <w:t>Salmos 147:1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¡Qué bueno es cantar alabanzas a nuestro Dios! ¡Qué agradable y justo es alabarlo!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reconstruye Jerusalén y reúne a los exiliados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Él sana a los quebrantados de corazón y venda sus heridas.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Él decide el número de las estrellas y a cada una le pone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¡Qué grande es nuestro Señor! ¡Qué inmenso es su poder! Su entendimiento no tiene límites.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sostiene a los humildes, pero derriba hasta el suelo a los malvados.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Canten al Señor con gratitud; entonen alabanzas a nuestro Dios con el arpa.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Él cubre el cielo de nubes, envía lluvia sobre la tierra y hace crecer hierba en las montañas.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alimenta a las bestias salvajes; da comida a las crías del cuervo cuando graznan.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 él no le impresiona la fuerza del caballo; tampoco se complace en el vigor del ser humano.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Él se complace en quienes lo honran; en quienes confían en su gran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¡Alaba al Señor, Jerusalén! ¡Alaba a tu Dios, Sion!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Él refuerza los cerrojos de tus puertas; bendice a los que viven en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Él trae paz a tu territorio; te alimenta con el mejor trigo.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Él envía sus órdenes a la tierra; su mensaje corre velozmente.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Él envía la nieve como lana; esparce la escarcha como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Lanza el granizo como piedras. ¿Quién puede resistir su frío?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Entonces envía su palabra y lo derrite; hace soplar su viento y las aguas fluyen.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Ha revelado su palabra a Jacob; ha dado sus leyes y decretos a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Esto no lo ha hecho con ninguna otra nación; ellas no conocen sus decretos. ¡Aleluya!</w:t>
      </w:r>
    </w:p>
    <w:p>
      <w:pPr>
        <w:pStyle w:val="Heading2"/>
      </w:pPr>
      <w:r>
        <w:rPr>
          <w:lang w:val="es_ES" w:bidi="es_ES"/>
        </w:rPr>
        <w:t>Salmos 148:1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Alaben al Señor desde los cielos; alábenlo desde las alturas.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Alábenlo, todos sus ángeles; alábenlo, todos sus ejércitos celestiales.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Alábenlo, sol y luna; alábenlo, todas las estrellas luminosas.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Alábenlo, cielos de los cielos; alábenlo, aguas que están sobre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Alaben el nombre del Señor; porque él dio la orden, y todo fue creado.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 afirmó todo para siempre jamás; les dio un decreto que nunca cesará.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Alábenlo desde la tierra, ustedes, monstruos marinos y profundidades del océano,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fuego y el granizo, la nieve y las nubes de tormenta; el viento tempestuoso que cumple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Alábenlo, montañas y colinas; alábenlo, árboles frutales y cedros,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las bestias salvajes y el ganado, los reptiles y las aves.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Alábenlo, reyes y todos los pueblos; alábenlo, gobernantes y jueces de la tierra,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jóvenes y las muchachas, los ancianos y los niños.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Alaben todos el nombre del Señor, porque solo su nombre es excelso; su gloria está por encima de la tierra y 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Él ha dado fuerza a su pueblo; él es el orgullo de sus fieles, de Israel, el pueblo cercano a él. ¡Aleluya!</w:t>
      </w:r>
    </w:p>
    <w:p>
      <w:pPr>
        <w:pStyle w:val="Heading2"/>
      </w:pPr>
      <w:r>
        <w:rPr>
          <w:lang w:val="es_ES" w:bidi="es_ES"/>
        </w:rPr>
        <w:t>Salmos 149:1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Canten al Señor un cántico nuevo; canten sus alabanzas en la asamblea de los 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Israel se alegre en su Creador; que el pueblo de Sion se regocije en su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Alaben su nombre con danza; entonen música con el pandero y la lira.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se complace en su pueblo; corona de victoria a los humildes.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los fieles se alegren en su gloria; que griten de alegría en sus camas.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la alabanza a Dios brote de su boca. Que tengan en sus manos una espada de doble filo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para castigar a las naciones; para ejecutar venganza sobre los pueblos;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para atar a sus reyes con cadenas; para encadenar a sus nobles con grilletes de hierro;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para ejecutar en ellos la sentencia escrita. Esta será la gloria de todos sus fieles. ¡Aleluya!</w:t>
      </w:r>
    </w:p>
    <w:p>
      <w:pPr>
        <w:pStyle w:val="Heading2"/>
      </w:pPr>
      <w:r>
        <w:rPr>
          <w:lang w:val="es_ES" w:bidi="es_ES"/>
        </w:rPr>
        <w:t>Salmos 150:1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¡Aleluya! Alaben a Dios en su santuario; alábenlo en su poderoso firmamento.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Alábenlo por sus poderosas obras; alaben su inmensa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Alábenlo con sonido de trompeta; alábenlo con el arpa y la lira.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Alábenlo con panderos y danzas; alábenlo con cuerdas y flautas.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Alábenlo con címbalos sonoros; alábenlo con címbalos resonantes.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¡Que todo lo que respira alabe al Señor! ¡Aleluya!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