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Texto de Referencia en Español de Aquifer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Texto de Referencia en Español de Aquifer</w:t>
      </w:r>
      <w:r>
        <w:rPr>
          <w:lang w:val="es_ES" w:bidi="es_ES"/>
        </w:rPr>
        <w:t xml:space="preserve"> © 2026 </w:t>
      </w:r>
      <w:hyperlink r:id="rId13">
        <w:r>
          <w:rPr>
            <w:lang w:val="es_ES" w:bidi="es_ES"/>
          </w:rPr>
          <w:rPr>
            <w:color w:val="0000EE"/>
            <w:u w:val="single"/>
          </w:rPr>
          <w:t>Mission Mutual</w:t>
        </w:r>
      </w:hyperlink>
      <w:r>
        <w:rPr>
          <w:lang w:val="es_ES" w:bidi="es_ES"/>
        </w:rPr>
        <w:t xml:space="preserve">, licensed under a </w:t>
      </w:r>
      <w:hyperlink r:id="rId14">
        <w:r>
          <w:rPr>
            <w:lang w:val="es_ES" w:bidi="es_ES"/>
          </w:rPr>
          <w:rPr>
            <w:color w:val="0000EE"/>
            <w:u w:val="single"/>
          </w:rPr>
          <w:t>CC BY-SA 4.0 license</w:t>
        </w:r>
      </w:hyperlink>
      <w:r>
        <w:rPr>
          <w:lang w:val="es_ES" w:bidi="es_ES"/>
        </w:rPr>
        <w:t>.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Texto de Referencia en Español de Aquifer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es_ES" w:bidi="es_ES"/>
        </w:rPr>
        <w:t>Amós 1:1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Estas son las palabras que el Señor dio a Amós acerca de Israel. Amós era pastor de ovejas en Tecoa. Recibió estas palabras 2 años antes del terremoto, en los días de Uzías, rey de Judá. Eran también los días de Jeroboán, hijo de Joás, rey de Israel.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Esto fue lo que dijo: El Señor ruge desde Sion, hace tronar su voz desde Jerusalén. Los pastos de los pastores se secan y la cumbre del Carmelo se marchita.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Dice el Señor: —Los habitantes de Damasco han cometido pecado tras pecado, y no revocaré su castigo. Han trillado a Galaad con trillos de hierro.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Por eso, prenderé fuego al palacio del rey Jazael y destruiré las fortalezas de Ben Adad.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Romperé el cerrojo de las puertas de Damasco. Destruiré al rey que vive en el valle de Avén y al que gobierna en Bet Edén. El pueblo de Aram será llevado cautivo a Quir.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»Los habitantes de Gaza han cometido pecado tras pecado, y no revocaré su castigo. Deportaron poblaciones enteras y las vendieron como esclavos a Edom.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Por eso, prenderé fuego a las murallas de Gaza y destruiré todas sus fortalezas.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Destruiré al rey que vive en Asdod y al que gobierna en Ascalón. Levantaré mi mano contra Ecrón, y perecerán los filisteos que queden.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»Los habitantes de Tiro han cometido pecado tras pecado, y no revocaré su castigo. Entregaron poblaciones enteras a Edom, olvidando el pacto de hermanos.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Por eso, prenderé fuego a las murallas de Tiro y destruiré sus fortalezas.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»Los habitantes de Edom han cometido pecado tras pecado, y no revocaré su castigo. Persiguieron a sus hermanos israelitas con la espada, y mataron a las mujeres. Su ira no tuvo límite y su furia creció sin cesar.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Por eso, prenderé fuego a Temán y destruiré las fortalezas de Bosra.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»Los habitantes de Amón han cometido pecado tras pecado, y no revocaré su castigo. Abrieron el vientre de las mujeres embarazadas de Galaad para extender sus fronteras.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Por eso, prenderé fuego a las murallas de Rabá y destruiré sus fortalezas. Habrá gritos de guerra en el día de la batalla, como un torbellino en medio de una tormenta.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Su rey y sus príncipes irán juntos al exilio.</w:t>
      </w:r>
    </w:p>
    <w:p>
      <w:pPr>
        <w:pStyle w:val="Heading2"/>
      </w:pPr>
      <w:r>
        <w:rPr>
          <w:lang w:val="es_ES" w:bidi="es_ES"/>
        </w:rPr>
        <w:t>Amós 2:1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»Los habitantes de Moab han cometido pecado tras pecado, y no revocaré su castigo. Quemaron los huesos del rey de Edom hasta convertirlos en ceniza.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Por eso, prenderé fuego a Moab y destruiré las fortalezas de Queriot. Moab morirá en medio de gritos de guerra y del sonido de trompetas.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Destruiré a su rey y mataré a todos sus líderes junto con él.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»Los habitantes de Judá han cometido pecado tras pecado, y no revocaré su castigo. Rechazaron la ley del Señor y no guardaron sus decretos. Se dejaron engañar por los mismos ídolos falsos que siguieron sus antepasados.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Por eso, prenderé fuego a Judá y destruiré las fortalezas de Jerusalén.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»Los habitantes de Israel han cometido pecado tras pecado, y no revocaré su castigo. Venden al justo por dinero y al pobre por un par de sandalias.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Pisotean la cabeza de los necesitados contra el polvo de la tierra y niegan justicia a los oprimidos. Padre e hijo se acuestan con la misma mujer, y profanan así mi santo nombre.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Se acuestan junto a cualquier altar sobre ropas que recibieron en prenda. En el templo de su dios beben vino comprado con el dinero obtenido de las multas.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»Yo fui el que destruí a los amorreos para darles su tierra. Los destruí completamente, aunque eran altos como los cedros y fuertes como los robles. Yo los destruí.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Yo los saqué a ustedes de Egipto y los dirigí por el desierto durante 40 años para darles la tierra de los amorreos.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Elegí a algunos de sus hijos para que fueran profetas y a otros para que fueran nazareos. ¿No es así, israelitas?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Pero ustedes hicieron pecar a los nazareos al obligarlos a beber vino, y les ordenaron a los profetas que no profetizaran.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»Por eso, yo los aplastaré como aplasta el suelo una carreta cargada de gavillas.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Entonces sus guerreros más veloces tropezarán al huir, los más fuertes no podrán usar su fuerza y los valientes no lograrán salvar su vida.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El arquero no podrá disparar con precisión, el más veloz no podrá correr y ni siquiera los que montan a caballo lograrán escapar.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Ese día, hasta el más valiente de los guerreros huirá desnudo.</w:t>
      </w:r>
    </w:p>
    <w:p>
      <w:pPr>
        <w:pStyle w:val="Heading2"/>
      </w:pPr>
      <w:r>
        <w:rPr>
          <w:lang w:val="es_ES" w:bidi="es_ES"/>
        </w:rPr>
        <w:t>Amós 3:1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Escuchen, israelitas, la palabra que el Señor ha pronunciado contra ustedes, contra toda la familia que sacó de la tierra de Egipto.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Dice el Señor: —De todos los pueblos de la tierra, solo a ustedes he escogido. Por eso, los castigaré por todas sus maldades.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¿Acaso pueden 2 personas caminar juntas si no se han puesto de acuerdo?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¿Acaso ruge el león en el bosque si no tiene presa?¿Acaso gruñe el cachorro en su guarida si no ha atrapado nada?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¿Acaso cae un pájaro en la trampa si no se le ha puesto cebo? ¿Acaso salta la trampa del suelo si no ha atrapado nada?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¿Acaso no se alarma el pueblo cuando suena la trompeta? ¿Acaso sucede alguna desgracia en la ciudad sin que el Señor la haya enviado?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El Señor no hace nada sin revelar antes sus planes a sus siervos los profetas.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Si el león ruge, todos tiemblan de miedo. Si el Señor habla, tiene que haber profecía.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Proclamen esto en las fortalezas de Asdod y de Egipto: —Reúnanse en los montes de Samaria y vean el gran desorden que hay en ella y la opresión en su interior.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Mi pueblo no sabe hacer lo correcto. Sus fortalezas están llenas de tesoros obtenidos por la violencia y el robo. Así lo afirmo yo, el Señor.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»Por lo tanto, un enemigo rodeará tu tierra, destruirá tus fortalezas y saqueará tus palacios.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Así como un pastor arrebata de la boca del león solo 2 patas o un pedazo de oreja, así serán rescatados los israelitas que viven en Samaria. Solo se rescatarán con un rincón de una cama o un pedazo de un diván de Damasco.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Escuchen y proclamen esto en todo Israel. Así lo afirmo yo, el Señor Dios Todopoderoso.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»El día que castigue a Israel por sus pecados, destruiré los altares de Betel. Los cuernos del altar serán cortados y caerán al suelo.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Destruiré las casas de invierno junto con las casas de verano. Las mansiones adornadas con marfil serán demolidas.</w:t>
      </w:r>
    </w:p>
    <w:p>
      <w:pPr>
        <w:pStyle w:val="Heading2"/>
      </w:pPr>
      <w:r>
        <w:rPr>
          <w:lang w:val="es_ES" w:bidi="es_ES"/>
        </w:rPr>
        <w:t>Amós 4:1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Escuchen este mensaje, vacas de Basán que están en el monte de Samaria. Ustedes oprimen a los pobres y aplastan a los necesitados. Les dicen a sus esposos: —Tráigannos bebida para tomar.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El Señor y Dios ha jurado por su santidad que vendrá el día en que las llevarán con ganchos. A sus hijos se los llevarán con anzuelos.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Serán sacadas una tras otra por las brechas de la muralla y arrojadas hacia Harmón. Así lo afirma el Señor.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Dice el Señor: —¡Vayan a Betel a pecar! ¡Vayan a Guilgal y pequen aún más! Ofrezcan sus sacrificios cada mañana y traigan sus diezmos cada 3 días.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Quemen ofrendas de gratitud con levadura y anuncien en voz alta sus ofrendas voluntarias. Pues eso es lo que les encanta hacer, israelitas.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»Les envié hambre a todas sus ciudades. En ningún lugar había suficiente pan. Aun así, ustedes no se volvieron a mí.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Retuve la lluvia cuando faltaban 3 meses para la cosecha. Hice llover sobre una ciudad, pero no sobre otra. Un campo recibió lluvia, pero otro se secó.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La gente de 2 o 3 ciudades se arrastraba hasta otra en busca de agua, pero no había suficiente para todos. Aun así, ustedes no se volvieron a mí.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»Les envié plagas y sequías que destruyeron sus huertos y viñedos. La langosta devoró sus higueras y olivos. Aun así, ustedes no se volvieron a mí.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Les envié plagas como las de Egipto. Maté a sus jóvenes con la espada. Dejé que capturaran sus caballos. Hice que el hedor de los cadáveres de su campamento subiera a sus narices. Aun así, ustedes no se volvieron a mí.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Destruí algunas de sus ciudades como destruí Sodoma y Gomorra. Ustedes fueron como tizones arrebatados del fuego. Aun así, ustedes no se volvieron a mí.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»Por eso, Israel, voy a hacer esto contigo. Y porque lo voy a hacer, prepárate para encontrarte con tu Dios, Israel.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Están tratando con el que formó las montañas y creó el viento, el que revela al ser humano cuáles son sus pensamientos. Es el que convierte el amanecer en oscuridad y camina sobre las alturas de la tierra. Su nombre es el Señor, Dios Todopoderoso.</w:t>
      </w:r>
    </w:p>
    <w:p>
      <w:pPr>
        <w:pStyle w:val="Heading2"/>
      </w:pPr>
      <w:r>
        <w:rPr>
          <w:lang w:val="es_ES" w:bidi="es_ES"/>
        </w:rPr>
        <w:t>Amós 5:1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Escuchen esta canción fúnebre que entono por ustedes, israelitas: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La virgen Israel ha caído y no volverá a levantarse. Yace abandonada en su tierra y no hay quien la levante.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Así dice el Señor Dios: —La ciudad que envíe 1.000 hombres a la batalla solo verá regresar a 100. La ciudad que envíe 100 solo verá regresar a 10.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»Búsquenme y vivirán.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No busquen a Betel ni vayan a Guilgal ni crucen a Berseba, porque Guilgal será llevada cautiva y Betel será reducida a la nada.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Busquen al Señor y vivirán. De lo contrario, él caerá como fuego sobre el pueblo de Israel y lo consumirá, y no habrá quien apague el fuego en Betel.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Ustedes convierten la justicia en amargura y arrojan por tierra lo que es justo.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Busquen al que creó las constelaciones de las estrellas. Busquen al que convierte la oscuridad en amanecer y oscurece el día hasta convertirlo en noche, al que convoca las aguas del mar y las derrama sobre la superficie de la tierra. Su nombre es el Señor.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Él destruye las fortalezas más poderosas y reduce a ruinas las ciudades fortificadas.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Ustedes odian al que defiende la justicia en los tribunales y detestan al que dice la verdad.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Ustedes pisotean al pobre y lo obligan a darles grano. Por eso, aunque construyan casas de piedra labrada, no vivirán en ellas; aunque planten hermosos viñedos, no beberán su vino.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Yo sé que sus crímenes son muchos y sus pecados son graves. Oprimen al justo, aceptan sobornos y en los tribunales niegan justicia a los pobres.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Por eso, en tiempos tan malos como estos, el prudente guarda silencio.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Busquen el bien y no el mal, para que vivan. Así el Señor Todopoderoso estará con ustedes, tal como ustedes afirman.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Odien el mal y amen el bien; hagan que la justicia reine en los tribunales. Tal vez así el Señor, Dios Todopoderoso, tenga compasión del remanente de José.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Por eso, esto es lo que dice el Señor Dios Todopoderoso: —En todas las plazas habrá lamento; en todas las calles gritarán: "¡Ay! ¡Ay!”. Llamarán a duelo al labrador y a hacer lamentación a los que saben llorar.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En todos los viñedos habrá lamentos, porque pasaré en medio de ti.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¡Ay de los que anhelan el día del Señor! ¿De qué les servirá ese día? Será un día de oscuridad, no de luz.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Será como cuando alguien huye de un león y se encuentra con un oso. O será como cuando entra en su casa, apoya la mano en la pared y lo muerde una serpiente.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Sí, el día del Señor será de oscuridad, no de luz; será oscuridad total, sin un solo rayo de claridad.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Dice el Señor: —Yo aborrezco sus fiestas religiosas; no me agradan sus asambleas solemnes.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No aceptaré sus ofrendas quemadas ni sus ofrendas de grano; tampoco miraré sus sacrificios de comunión de novillos cebados.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Aparten de mí el ruido de sus canciones; no quiero escuchar la música de sus arpas.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¡Lo que quiero es que la justicia fluya como un río y la rectitud como un torrente inagotable!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Israelitas, ¿acaso me ofrecieron ustedes sacrificios y ofrendas durante los 40 años que anduvieron por el desierto?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Pero ustedes cargan con las imágenes de Sicut, su rey, y de Quiyún, su dios de las estrellas, ídolos que ustedes mismos se fabricaron.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Por eso los mandaré al exilio más allá de Damasco. Lo ha dicho el Señor, cuyo nombre es Dios Todopoderoso.</w:t>
      </w:r>
    </w:p>
    <w:p>
      <w:pPr>
        <w:pStyle w:val="Heading2"/>
      </w:pPr>
      <w:r>
        <w:rPr>
          <w:lang w:val="es_ES" w:bidi="es_ES"/>
        </w:rPr>
        <w:t>Amós 6:1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¡Ay de los que viven tranquilos en Sion y de los que se sienten seguros en Samaria! Ustedes son los líderes de la nación más importante, y a ustedes acuden los israelitas.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Vayan a Calné y vean lo que pasó allí; después vayan a la gran Jamat y luego a Gat de los filisteos. ¿Acaso son ustedes mejores que estos reinos? ¿O es su territorio más grande que el de ustedes?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Ustedes creen que pueden alejar el día del castigo, pero con sus malas acciones solo lo están acercando.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Ustedes duermen sobre camas lujosas, se acuestan en divanes muy cómodos y comen corderos y terneros de la mejor calidad en sus fiestas.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Cantan en las fiestas acompañados del arpa y se creen tan buenos músicos como el rey David.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Beben vino en grandes cantidades y se perfuman con los mejores aceites, pero no les importa la ruina de su pueblo.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Por eso, ustedes serán los primeros en ser llevados al exilio, y se acabarán sus fiestas y banquetes.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El Señor, el Dios Todopoderoso, ha jurado por sí mismo: —Yo desprecio el orgullo de Israel y odio sus palacios. Por eso entregaré la ciudad y todo lo que hay en ella a sus enemigos.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Ese día, si en una casa hay 10 personas, todas morirán.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Y cuando un pariente llegue a sacar los cadáveres de la casa para quemarlos, le preguntará a alguien que esté en la casa: —¿Hay alguien más contigo? Y este responderá: —No hay nadie más. Entonces el otro le dirá: —¡Cállate! No menciones el nombre del Señor.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El Señor ha dado la orden de destruir las casas, tanto grandes como pequeñas.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¿Acaso los caballos galopan sobre las rocas? ¿Acaso se ara el mar con bueyes? Pero ustedes han convertido la justicia en veneno y el fruto de la rectitud en amargura.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Ustedes se alegran por haber vencido a Lo Debar y dicen: —¿Acaso no tomamos Carnayin con nuestras propias fuerzas?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Dice el Señor, el Dios Todopoderoso: —Por eso, pueblo de Israel, voy a levantar contra ti una nación que los oprimirá desde Lebó Jamat hasta el arroyo del Arabá.</w:t>
      </w:r>
    </w:p>
    <w:p>
      <w:pPr>
        <w:pStyle w:val="Heading2"/>
      </w:pPr>
      <w:r>
        <w:rPr>
          <w:lang w:val="es_ES" w:bidi="es_ES"/>
        </w:rPr>
        <w:t>Amós 7:1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Esto es lo que el Señor y Dios me mostró en una visión. Él estaba formando un enjambre de langostas justo cuando comenzaba a brotar la cosecha tardía, después de haberse recogido la cosecha del rey.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En la visión, vi cómo las langostas devoraban toda la vegetación de la tierra. Entonces exclamé: —Señor mi Dios, te ruego que perdones a tu pueblo. ¿Cómo podrá sobrevivir Jacob? Es tan pequeño.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El Señor cambió de parecer y me dijo: —Está bien, no lo haré.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Esto es lo que el Señor y Dios me mostró en una visión. El Señor y Dios estaba preparando un gran fuego para castigar a su pueblo. El fuego devoró el gran abismo y consumió los campos.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Entonces exclamé: —Señor mi Dios, te ruego que no lo hagas. ¿Cómo podrá sobrevivir Jacob? Es tan pequeño.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El Señor se compadeció y me dijo: —Está bien, tampoco haré esto.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Esto es lo que me mostró en una visión. El Señor estaba de pie junto a un muro con una cuerda de plomada en la mano.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El Señor me preguntó: —Amós, ¿qué ves? Yo respondí: —Una cuerda de plomada. Entonces el Señor me dijo: —Voy a poner una una cuerda de plomada en medio de mi pueblo Israel. No volveré a perdonarlo.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Destruiré los altares y los templos de los ídolos que Israel se ha hecho. También mataré con espada a la familia del rey Jeroboán.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Cuando Amasías, el sacerdote de Betel, escuchó lo que Amós estaba diciendo, le envió de inmediato este mensaje al rey Jeroboán: —Amós está conspirando contra ti en medio de Israel. El país no puede soportar todo lo que está diciendo.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Dice que morirás en la guerra y que los israelitas serán llevados al exilio a una tierra lejana.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Luego Amasías le dijo a Amós: —¡Vete de aquí, profeta! ¡Huye a la tierra de Judá y gánate la vida profetizando allá!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¡No profetices más aquí en Betel! Este es el santuario del rey y el templo del reino.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Pero Amós respondió: —Yo no soy profeta ni hijo de profeta. Soy pastor y cultivo higos silvestres.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Pero el Señor me tomó de detrás del rebaño y me dijo: “Ve y profetiza a mi pueblo Israel”.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Ahora escucha este mensaje del Señor. Tú dices: “No profetices contra Israel ni hables contra los descendientes de Isaac”.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Por eso, el Señor te dice: “Tu esposa se prostituirá en esta ciudad, tus hijos e hijas caerán a espada y tu tierra será repartida. Tú morirás en tierra impura, e Israel será llevado cautivo lejos de su tierra”.</w:t>
      </w:r>
    </w:p>
    <w:p>
      <w:pPr>
        <w:pStyle w:val="Heading2"/>
      </w:pPr>
      <w:r>
        <w:rPr>
          <w:lang w:val="es_ES" w:bidi="es_ES"/>
        </w:rPr>
        <w:t>Amós 8:1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Esto es lo que el Señor y Dios me mostró en una visión. Vi una canasta de fruta madura. Me preguntó: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—Amós, ¿qué ves? Yo respondí: —Una canasta llena de fruta madura. Luego el Señor me dijo: —Ha llegado el fin para mi pueblo Israel. No volveré a perdonarlo.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Ese día, en el templo se entonarán cantos fúnebres en vez de alabanzas alegres. Habrá tantos muertos que los cadáveres estarán por todas partes. ¡Silencio! Yo, el Señor y Dios, lo he dicho.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Escuchen esto, ustedes que pisotean a los necesitados y destruyen a los pobres de la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Ustedes piensan: «¿Cuándo pasará la luna nueva para poder vender grano? ¿Cuándo pasará el día de reposo para poder abrir el mercado de trigo?”. Así podrán usar medidas falsas, aumentar los precios y engañar con balanzas falsas.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Ustedes compran a los pobres por unas cuantas monedas de plata, por un par de sandalias. Hasta venden deshechos del trigo.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El Señor, el orgullo de Israel, ha jurado: —No olvidaré sus malas acciones.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¿Acaso no temblará la tierra por esto? ¿Acaso no llorarán todos los que viven en ella? La tierra entera subirá como el río Nilo. Se agitará y volverá a bajar como el río de Egipto.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En aquel día haré que el sol se ponga al mediodía y oscureceré la tierra en pleno día.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Convertiré sus fiestas en luto y todas sus canciones en lamentos. Haré que todos se vistan de luto y se rapen la cabeza. Será como el luto por un hijo único, y su final será como un día amargo.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Vienen días en que enviaré hambre sobre la tierra. No será hambre de pan ni sed de agua, sino hambre de escuchar las palabras del Señor.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La gente irá de un mar a otro y recorrerán la tierra de norte a sur buscando la palabra del Señor, pero no la encontrará.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En ese día, las muchachas hermosas y los jóvenes fuertes se desmayarán de sed.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Hay quienes juran por el pecado de Samaria y dicen: “Tan cierto como que tu dios vive, oh Dan”, o “Tan cierto como que tu dios vive, Berseba”. Ellos caerán y no se levantarán jamás.</w:t>
      </w:r>
    </w:p>
    <w:p>
      <w:pPr>
        <w:pStyle w:val="Heading2"/>
      </w:pPr>
      <w:r>
        <w:rPr>
          <w:lang w:val="es_ES" w:bidi="es_ES"/>
        </w:rPr>
        <w:t>Amós 9:1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Vi al Señor de pie junto al altar. Dijo: —Golpea los capiteles de las columnas para que tiemblen los umbrales. Haz que caigan sobre las cabezas de todos. A los que sobrevivan los mataré con la espada. Ninguno huirá, ninguno escapará.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Aunque caven hasta el dominio de los muertos, de allí los sacaré. Aunque suban hasta el cielo, de allí los haré bajar.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Aunque se escondan en la cumbre del monte Carmelo, allí los buscaré y los capturaré. Aunque se oculten en el fondo del mar, allí ordenaré a la serpiente que los muerda.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Aunque vayan al cautiverio delante de sus enemigos, allí ordenaré a la espada que los mate. Fijaré mis ojos en ellos para mal y no para bien.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El Señor, el Dios Todopoderoso, toca la tierra y se derrite; todos sus habitantes se lamentan. La tierra sube y baja como el río Nilo; sube y baja como el río de Egipto.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El Señor construyó su palacio en el cielo y puso su cimiento sobre la tierra. Llama a las aguas del mar y las derrama sobre la tierra. Su nombre es el Señor.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Dice el Señor: —Israelitas, ¿acaso no son ustedes para mí como los cusitas? Yo saqué a Israel de Egipto, pero también saqué a los filisteos de Creta y a los arameos de Quir.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Los ojos del Señor y Dios están sobre este reino pecador. Lo borraré de la faz de la tierra. Sin embargo, no destruiré por completo a los descendientes de Jacob.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Daré la orden de sacudir al pueblo de Israel entre todas las naciones, como se sacude el grano en una criba. Ni un solo grano caerá a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Todos los pecadores de mi pueblo morirán a espada, todos los que dicen: “No nos alcanzará la desgracia ni se acercará a nosotros”.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»En aquel día restauraré la casa caída de David. Repararé sus grietas, levantaré sus ruinas y la reconstruiré como en tiempos pasados.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Israel poseerá el remanente de Edom y todas las naciones que llevan mi nombre. Lo afirmo yo, el Señor, y haré que esto ocurra.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»Vienen días en que el que ara alcanzará al que cosecha, y el que pisa las uvas alcanzará al que siembra la semilla. Los montes destilarán vino dulce que discurrirá por todas las colinas.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Restauraré a mi pueblo Israel. Reconstruirán las ciudades arruinadas y habitarán en ellas. Plantarán viñedos y beberán su vino. Cultivarán huertos y comerán sus frutos.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Lo plantaré en su propia tierra, y nunca más será arrancado de la tierra que yo le di. Lo afirmo yo, el Señor tu Dios.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missionmutual.org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