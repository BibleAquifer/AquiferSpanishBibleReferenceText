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Hageo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día primero del mes sexto del año segundo del reinado de Darío, el Señor envió este mensaje por medio del profeta Hageo. Lo envió a Zorobabel, hijo de Salatiel, gobernador de Judá, y al sumo sacerdote Josué, hijo de Josadac.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Todopoderoso les preguntó: —¿Por qué andan diciendo que todavía no es tiempo de reconstruir mi templo?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Luego el Señor les habló nuevamente por medio del profeta Hageo: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—¿Les parece bien que ustedes vivan en casas lujosas mientras mi templo permanece en ruinas?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Ahora, esto es lo que dice el Señor Todopoderoso: —Reflexionen sobre su conducta.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Siembran mucho, pero cosechan poco; comen, pero no quedan satisfechos; beben, pero siguen con sed; se visten, pero no se calientan; y el que trabaja por un salario lo echa en bolsa rota.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Esto es lo que dice el Señor Todopoderoso: —Reflexionen sobre su conducta.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Suban a las montañas, traigan madera y reconstruyan mi templo. Eso me complacerá mucho y mostraré mi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Esperan mucho, pero miren qué poco cosechan. Lo que traen a casa, yo lo disperso con un soplo. ¿Por qué? Porque mi templo permanece en ruinas mientras cada uno de ustedes se ocupa de su propia casa. Yo, el Señor Todopoderoso, lo afirmo.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eso, el cielo ha retenido el rocío y la tierra ha retenido sus cosechas.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 hecho venir la sequía sobre la tierra y las montañas, sobre el trigo, el vino nuevo y el aceite. Ha venido sobre todo lo que produce la tierra, sobre los seres humanos y los animales y sobre todo el trabajo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Entonces obedecieron al Señor Zorobabel, hijo de Salatiel, gobernador de Judá, el sumo sacerdote Josué, hijo de Josadac, y todo el resto del pueblo. Sintieron respeto y temor del Señor su Dios. Hicieron caso del mensaje que les había enviado a través del profeta Hageo.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el Señor envió de nuevo al profeta Hageo con este mensaje: —Yo estoy con ustedes.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Señor animó a Zorobabel, hijo de Salatiel, gobernador de Judá, al sumo sacerdote Josué, hijo de Josadac, y a todo el resto del pueblo. Entonces comenzaron a trabajar en la reconstrucción del templo del Señor Todopoderoso, su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Era el día 24 del mes sexto del año segundo del reinado de Darío, rey de Persia.</w:t>
      </w:r>
    </w:p>
    <w:p>
      <w:pPr>
        <w:pStyle w:val="Heading2"/>
      </w:pPr>
      <w:r>
        <w:rPr>
          <w:lang w:val="es_ES" w:bidi="es_ES"/>
        </w:rPr>
        <w:t>Hageo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día 21 del mes séptimo, el Señor envió otro mensaje por medio del profeta Hageo.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Le dijo que les preguntara a Zorobabel, hijo de Salatiel, gobernador de Judá, al sumo sacerdote Josué, hijo de Josadac, y a todo el resto del pueblo: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—¿Alguien de ustedes recuerda cómo era el templo anterior en su esplendor? ¿Cómo lo ven ahora? ¿No les parece insignificante en comparación?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¡Anímate, Zorobabel! ¡Anímate, sumo sacerdote Josué, hijo de Josadac! ¡Anímense todos y trabajen! Yo estoy con ustedes. Lo digo yo, el Señor Todopoderoso.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 Espíritu permanece con ustedes. No teman, pues yo hice un pacto con ustedes cuando los saqué de Egipto.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»Dentro de poco sacudiré los cielos y la tierra, el mar y la tierra firme.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Haré temblar a todas las naciones, y las riquezas de todas ellas llegarán a este templo. Entonces llenaré de gloria este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8-9</w:t>
      </w:r>
      <w:r>
        <w:rPr>
          <w:lang w:val="es_ES" w:bidi="es_ES"/>
        </w:rPr>
        <w:t xml:space="preserve"> Su gloria será mayor que la del anterior. Lo afirmo yo, el Señor Todopoderoso, pues míos son el oro y la plata. En este lugar traeré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día 24 del mes noveno del año segundo del reinado de Darío, el Señor habló otra vez por medio del profeta Hageo.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Esta vez el Señor le dijo que les preguntara a los sacerdotes: —¿Qué dice la ley sobre esto?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alguien lleva carne consagrada en el pliegue de su ropa y con el pliegue toca pan, guiso, vino, aceite o cualquier otro alimento, ¿quedará consagrado ese alimento? —No —respondieron los sacerdotes.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Hageo preguntó: —Si alguien que está ritualmente impuro por haber tocado un cadáver toca cualquiera de estas cosas, ¿quedará impura? —Sí —respondieron los sacerdotes.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Entonces Hageo les dio el mensaje del Señor: —Así es este pueblo y esta nación delante de mí. Todo lo que hacen y todo lo que me ofrecen está contaminado.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les digo que reflexionen sobre lo que va a pasar de ahora en adelante. Antes de que pusieran piedra sobre piedra en el templo del Señor, ¿en qué situación estaban?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Cuando alguien iba al montón de grano esperando 20 kilos, solo encontraba 10. Cuando alguien iba al lagar esperando 50 litros, solo encontraba 20.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Herí todo el trabajo de sus manos con tizón, moho y granizo. Sin embargo, ustedes no se volvieron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Pero ahora reflexionen sobre lo que va a pasar de hoy en adelante. Hoy es el día 24 del mes noveno, el día en que se han puesto los cimientos del templo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Reflexionen. Aunque la semilla todavía está en el granero y la vid, la higuera, el granado y el olivo aún no han dado fruto, a partir de hoy yo los bendeciré.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Ese día 24 del mismo mes, el Señor envió otro mensaje a Hageo.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Le mandó decirle a Zorobabel, gobernador de Judá: —Voy a sacudir el cielo y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Derrocaré el trono de los reinos y destruiré el poder de las naciones. Volcaré los carros de guerra y a sus conductores. Los caballos caerán con sus jinetes, y cada uno morirá por la espada de su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 aquel día te tomaré, Zorobabel, hijo de Salatiel. Eres mi siervo. Te haré como un anillo de sellar, porque yo te he escogido. Lo afirma el Señor Todopoderoso.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