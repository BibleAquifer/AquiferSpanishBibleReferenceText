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Texto de Referencia en Español de Aquifer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Texto de Referencia en Español de Aquifer</w:t>
      </w:r>
      <w:r>
        <w:rPr>
          <w:lang w:val="es_ES" w:bidi="es_ES"/>
        </w:rPr>
        <w:t xml:space="preserve"> © 2026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Mission Mutual</w:t>
        </w:r>
      </w:hyperlink>
      <w:r>
        <w:rPr>
          <w:lang w:val="es_ES" w:bidi="es_ES"/>
        </w:rPr>
        <w:t xml:space="preserve">,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CC BY-SA 4.0 license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Texto de Referencia en Español de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Malaquías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Esta es la palabra del Señor para Israel por medio del profeta Malaquías.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2-3</w:t>
      </w:r>
      <w:r>
        <w:rPr>
          <w:lang w:val="es_ES" w:bidi="es_ES"/>
        </w:rPr>
        <w:t xml:space="preserve"> —Yo los he amado —dice el Señor. Pero ustedes preguntan: —¿Cómo nos has amado? El Señor responde: —¿Acaso no era Esaú hermano de Jacob? Sin embargo, yo amé a Jacob al escogerlo, pero no escogí a Esaú. Convertí sus montañas en desolación y entregué su heredad a los chacales del desierto.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Edom dice: —Nos han aplastado, pero reconstruiremos las ruinas. Esto responde el Señor Todopoderoso: —Ellos construirán, pero yo derribaré. Serán llamados territorio de maldad, pueblo contra el cual el Señor está indignado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Ustedes lo verán con sus propios ojos y dirán: “El Señor se ha engrandecido, incluso más allá de las fronteras de Israel”.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Señor Todopoderoso dice: —Un hijo honra a su padre y un siervo a su señor. Si yo soy Padre, ¿dónde está mi honra? Si yo soy Señor, ¿dónde está el temor que me deben? Ustedes, sacerdotes, desprecian mi nombre. Pero preguntan: —¿En qué hemos despreciado tu nombre?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—Al ofrecer alimento contaminado sobre mi altar. Y aun así preguntan: —¿Cuándo te hemos ofrecido algo contaminado? —Cuando consideran la mesa del Señor como algo despreciable.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Cuando ofrecen un animal ciego en sacrificio, ¿no es malo? Cuando ofrecen un animal cojo o enfermo, ¿no es malo? Prueben a ofrecérselo a su gobernador. ¿Acaso los recibirá con agrado? ¿Los tratará con favor?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Pídanle a Dios que tenga misericordia. Pero ¿cómo va a recibirlos con favor si le ofrecen cosas así?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¡Ojalá alguno de ustedes cerrara las puertas del templo para que no encendieran fuego inútilmente en mi altar! No estoy complacido con ustedes y no aceptaré más ofrendas de sus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Mi nombre será grande entre las naciones, desde donde sale el sol hasta donde se pone. En todo lugar se ofrecerá incienso y ofrendas puras a mi nombre, porque grande será mi nombre entre las naciones.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Pero ustedes lo profanan cuando dicen que la mesa del Señor es algo despreciable y que su alimento no tiene ningún valor.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Ustedes dicen: "¡Qué fastidio!”, y desprecian mi altar. Traen animales robados, cojos o enfermos, y los presentan como ofrenda. ¿Creen que voy a aceptar eso de sus manos?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Maldito sea el tramposo que tiene un animal sano en su rebaño y promete sacrificarlo, pero luego ofrece uno defectuoso al Señor. Yo soy el gran Rey y mi nombre es temido entre las naciones. Lo digo yo, el Señor Todopoderoso.</w:t>
      </w:r>
    </w:p>
    <w:p>
      <w:pPr>
        <w:pStyle w:val="Heading2"/>
      </w:pPr>
      <w:r>
        <w:rPr>
          <w:lang w:val="es_ES" w:bidi="es_ES"/>
        </w:rPr>
        <w:t>Malaquías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»Ahora, sacerdotes, esta advertencia es para ustedes.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Si no me escuchan ni se comprometen de corazón a honrar mi nombre, enviaré una maldición sobre ustedes y maldeciré sus bendiciones. De hecho, ya las he maldecido, porque ustedes no se lo toman en serio. Lo digo yo, el Señor Todopoderoso.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»Por eso voy a reprender a sus descendientes y les arrojaré a la cara el estiércol de sus sacrificios. Serán arrojados junto con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Entonces sabrán que les he dado esta advertencia para que mi pacto con Leví continúe.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Mi pacto con él era de vida y paz, y eso le di. Él me honró y sintió temor reverente ante mi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Enseñó la verdad que recibió de mí y nunca mintió. Vivió en paz conmigo y con rectitud, y apartó a muchos del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»Los sacerdotes deben enseñar al pueblo mi ley, porque ellos son mensajeros del Señor Todopoderoso. El pueblo busca instrucción en sus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Pero ustedes se han apartado del camino. Con su enseñanza han hecho tropezar a muchos. Han violado el pacto con Leví.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 eso yo los he hecho despreciables ante todo el pueblo, porque ustedes no siguen mis caminos ni aplican la ley con imparcialidad.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¿No tenemos todos el mismo Padre? ¿No nos creó un solo Dios? ¿Por qué, entonces, nos traicionamos unos a otros y profanamos el pacto de nuestros antepasados?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Judá ha sido infiel. Se ha cometido una abominación en Israel y en Jerusalén. Al casarse con mujeres que adoran dioses extranjeros, Judá ha profanado el santuario que el Señor ama.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Que el Señor Todopoderoso excluya de su pueblo a todo el que haga esto, aunque presente ofrendas.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Además, cubren el altar del Señor con lágrimas, llorando y lamentándose porque él ya no presta atención a sus ofrendas ni las acepta con agrado.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Ustedes se preguntan por qué no acepta sus ofrendas. La respuesta es porque el Señor actúa como testigo entre tú y la esposa de tu juventud. Tú la has traicionado, aunque ella es tu compañera y la esposa de tu pacto.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¿Acaso no hizo Dios de los 2 uno solo, en cuerpo y en espíritu? ¿Y por qué uno solo? Porque él buscaba descendencia que le agradara. Por eso, cuídense en su espíritu y no traicionen a la esposa de su juventud.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Señor, Dios de Israel, dice: —Aborrezco al que se divorcia de su esposa, porque cubre de violencia su ropa. Por tanto, cuídense y no sean traidores.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Ustedes han cansado al Señor con sus palabras. Y aun así preguntan: —¿Cómo lo hemos cansado? Lo han cansado al decir que todo el que hace el mal agrada al Señor y que él se complace en ellos, o al preguntar: —¿Dónde está el Dios de justicia?</w:t>
      </w:r>
    </w:p>
    <w:p>
      <w:pPr>
        <w:pStyle w:val="Heading2"/>
      </w:pPr>
      <w:r>
        <w:rPr>
          <w:lang w:val="es_ES" w:bidi="es_ES"/>
        </w:rPr>
        <w:t>Malaquías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Dice el Señor Todopoderoso: —Miren, yo envío a mi mensajero para que prepare el camino delante de mí. De pronto vendrá a su templo el Señor a quien ustedes buscan, el mensajero del pacto que ustedes desean.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Pero ¿quién podrá resistir el día de su venida? ¿Quién podrá mantenerse en pie cuando aparezca? Será como fuego purificador, como jabón de lavandero.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Se sentará como quien refina y purifica la plata. Purificará a los levitas y los refinará como se refinan el oro y la plata, para que presenten al Señor ofrendas con rectitud.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Entonces las ofrendas de Judá y Jerusalén serán agradables al Señor, como en los días antiguos, como en los años pasados.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Dice el Señor Todopoderoso: —Me acercaré a ustedes para juzgarlos. Seré testigo dispuesto contra los hechiceros, contra los adúlteros, contra los que juran en falso y contra los que explotan al obrero. Testigo seré contra los que oprimen a la viuda y al huérfano y contra los que niegan justicia al extranjero y no me temen.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Yo, el Señor, no cambio. Por eso ustedes, descendientes de Jacob, no han sido destruidos.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Dice el Señor Todopoderoso: —Desde los días de sus antepasados se han apartado de mis leyes y no las han guardado. Vuélvanse a mí y yo me volveré a ustedes. Aun así, preguntan: —¿En qué debemos volvernos?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—¿Puede un ser humano robar a Dios? Sin embargo, ustedes me están robando. Y preguntan: —¿En qué te hemos robado? —En los diezmos y en las ofrendas.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Toda la nación está bajo maldición, porque todos ustedes me están robando.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Traigan todos los diezmos al almacén del templo para que haya alimento en mi casa. Pruébenme en esto. Verán cómo abro las compuertas del cielo y derramo sobre ustedes bendición en abundancia.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Reprenderé al devorador para que no destruya sus cosechas, y las vides en el campo no perderán su fruto.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Todas las naciones los llamarán dichosos, porque su tierra será una tierra de delicias.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Señor dice: —Ustedes han dicho cosas duras contra mí. Y aun así preguntan: —¿Qué hemos dicho contra ti?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Ustedes han dicho: —No vale la pena servir a Dios. ¿Qué ganamos con cumplir sus mandatos y andar de luto delante del Señor Todopoderoso?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 eso decimos que los arrogantes son dichosos, que los que hacen el mal prosperan y los que desafían a Dios salen bien librados.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Entonces los que temían al Señor hablaron entre ellos. El Señor escuchó y prestó atención. Se escribió un libro de memorias en su presencia para los que temen al Señor y honran su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Dice el Señor Todopoderoso: —Ellos serán mi posesión más preciada. En el día del juicio los perdonaré, así como un padre perdona a su hijo que le sirve.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Entonces volverán a ver la diferencia entre el justo y el malvado, entre el que sirve a Dios y el que no le sirve.</w:t>
      </w:r>
    </w:p>
    <w:p>
      <w:pPr>
        <w:pStyle w:val="Heading2"/>
      </w:pPr>
      <w:r>
        <w:rPr>
          <w:lang w:val="es_ES" w:bidi="es_ES"/>
        </w:rPr>
        <w:t>Malaquías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»Miren, ya se acerca el día del juicio. Ese día arde como un horno. Los arrogantes y los malvados serán como paja. El día que viene los consumirá por completo. No quedará de ellos ni raíz ni rama. Lo digo yo, el Señor Todopoderoso.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Pero para ustedes que temen mi nombre, se levantará el sol de justicia con sanidad en sus rayos. Entonces saldrán libres y saltarán de alegría como terneros sueltos.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Ustedes pisotearán a los malvados, porque serán como ceniza bajo sus pies. Esto sucederá el día que yo actúe.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»Recuerden la ley de mi siervo Moisés, las ordenanzas y las leyes que le di en el monte Horeb para todo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Estén atentos, pues antes de que llegue el día del Señor, ese día grande y terrible, yo les enviaré al profeta Elías.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Él hará que los padres se reconcilien con sus hijos y los hijos con sus padres. Así, no vendré y golpearé la tierra con destrucción total.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