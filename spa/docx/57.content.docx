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Texto de Referencia en Español de Aquifer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Texto de Referencia en Español de Aquifer</w:t>
      </w:r>
      <w:r>
        <w:rPr>
          <w:lang w:val="es_ES" w:bidi="es_ES"/>
        </w:rPr>
        <w:t xml:space="preserve"> © 2026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Mission Mutual</w:t>
        </w:r>
      </w:hyperlink>
      <w:r>
        <w:rPr>
          <w:lang w:val="es_ES" w:bidi="es_ES"/>
        </w:rPr>
        <w:t xml:space="preserve">, licensed under a </w:t>
      </w:r>
      <w:hyperlink r:id="rId14">
        <w:r>
          <w:rPr>
            <w:lang w:val="es_ES" w:bidi="es_ES"/>
          </w:rPr>
          <w:rPr>
            <w:color w:val="0000EE"/>
            <w:u w:val="single"/>
          </w:rPr>
          <w:t>CC BY-SA 4.0 license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Texto de Referencia en Español de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s_ES" w:bidi="es_ES"/>
        </w:rPr>
        <w:t>Filemón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Yo, Pablo, soy prisionero de Cristo Jesús. Junto con nuestro hermano Timoteo, escribo a ti, Filemón, nuestro querido colaborador.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También escribo a nuestra hermana Apia, a Arquipo, nuestro compañero de lucha, y a la iglesia que se reúne en tu casa.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Que Dios nuestro Padre y el Señor Jesucristo les concedan gracia y paz.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Siempre doy gracias a mi Dios cuando te recuerdo en mis oraciones, Filemón.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He oído hablar del amor que tienes hacia el Señor Jesús y de tu fidelidad hacia todos los creyentes.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Pido a Dios que tu participación en la fe sea eficaz al reconocer todo lo bueno que tenemos a causa de Cristo.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Tu amor me ha dado gran alegría y consuelo, hermano, porque has reconfortado el corazón de los creyentes.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Por eso, aunque en Cristo podría ordenarte lo que debes hacer,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prefiero pedírtelo por amor. Yo, Pablo, ya soy anciano y ahora soy prisionero por causa de Cristo Jesús.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Te ruego por mi hijo Onésimo, a quien llegué a conocer aquí en la cárcel.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En otro tiempo te fue inútil, pero ahora nos es útil a ti y a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Te lo envío de vuelta, y con él va mi propio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Yo hubiera querido retenerlo aquí conmigo para que me sirviera en tu lugar mientras estoy prisionero por causa de las buenas noticias.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Pero no quise hacer nada sin tu consentimiento, para que tu favor no fuera por obligación, sino voluntario.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Tal vez por eso se apartó de ti por un tiempo, para que lo recuperaras para siempre,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ya no como esclavo, sino como algo mucho mejor: como hermano amado. Para mí Onésimo es muy especial, pero para ti lo será aún más, como persona y como hermano en 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Así que, si me consideras tu compañero, recíbelo como me recibirías a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Si te hizo algún daño o te debe algo, cárgalo a mi cuenta.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Yo, Pablo, lo pagaré. Lo escribo de mi puño y letra. No hace falta que te recuerde que tú me debes tu propia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Sí, hermano, dame esta alegría en el Señor; reconforta mi corazón en Cristo.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Te escribo esta carta convencido de que harás lo que te pido, y aún más.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Prepara también una habitación para mí. Espero que, gracias a las oraciones de ustedes, pronto podré visitarlos.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Epafras, mi compañero de prisión en Cristo Jesús, te envía saludos.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También te saludan Marcos, Aristarco, Demas y Lucas, mis colaboradores.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Que la gracia del Señor Jesucristo sea con el espíritu de ustedes.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