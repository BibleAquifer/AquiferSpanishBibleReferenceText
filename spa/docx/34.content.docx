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Texto de Referencia en Español de Aquifer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Texto de Referencia en Español de Aquifer</w:t>
      </w:r>
      <w:r>
        <w:rPr>
          <w:lang w:val="es_ES" w:bidi="es_ES"/>
        </w:rPr>
        <w:t xml:space="preserve"> © 2026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Mission Mutual</w:t>
        </w:r>
      </w:hyperlink>
      <w:r>
        <w:rPr>
          <w:lang w:val="es_ES" w:bidi="es_ES"/>
        </w:rPr>
        <w:t xml:space="preserve">,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CC BY-SA 4.0 license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Texto de Referencia en Español de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Nahúm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Esta es la profecía que recibió Nahúm de Elcós en una visión sobre Nínive.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 es un Dios celoso que se venga de sus adversarios. Guarda su enojo contra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Señor es lento para la ira, pero grande en poder. No deja sin castigo al culpable. Su camino está en el torbellino y en la tempestad; las nubes son el polvo de sus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Reprende al mar y lo seca; hace que todos los ríos se sequen. Las praderas de Basán y del Carmelo se marchitan; las flores del Líbano también.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montes tiemblan ante su presencia y las colinas se derriten; la tierra se estremece ante él, el mundo y todos sus habitantes.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¿Quién puede resistir su indignación? ¿Quién puede soportar el ardor de su ira? Su furor se derrama como fuego; las rocas se desmoronan ante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Señor es bueno, un refugio en tiempos de angustia. Él conoce a los que confían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Pero destruirá completamente a Nínive como una inundación arrasadora; los perseguirá hasta en la oscuridad.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¿Por qué conspiran contra el Señor? Él acabará con los planes de ustedes por completo; no necesitará atacarlos 2 veces.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Serán consumidos como espinos secos, como paja seca que arde completamente.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Nínive, de ti salió el que maquina el mal contra el Señor, el consejero perverso.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Esto dice el Señor: —Aunque ellos sean fuertes y numerosos, serán destruidos por completo y desaparecerán. Aunque te he afligido, Judá, no volveré a afligirte.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Ahora romperé las cadenas que te atan y te liberaré de la esclavitud.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Pero acerca de ti, Nínive, el Señor ha ordenado: —No tendrás más descendientes que lleven tu nombre. Destruiré las imágenes talladas y fundidas que están en el templo de tus dioses. Prepararé tu tumba, porque eres despreciable.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¡Miren! Un mensajero viene por las montañas trayendo buenas noticias. Anuncia la paz. Judá, celebra tus fiestas y cumple tus promesas, porque los malvados nunca más te invadirán. Han sido destruidos por completo.</w:t>
      </w:r>
    </w:p>
    <w:p>
      <w:pPr>
        <w:pStyle w:val="Heading2"/>
      </w:pPr>
      <w:r>
        <w:rPr>
          <w:lang w:val="es_ES" w:bidi="es_ES"/>
        </w:rPr>
        <w:t>Nahúm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¡Nínive, tu destructor avanza contra ti! Monta guardia en la fortaleza, vigila el camino, prepárate para la batalla, reúne todas tus fuerzas.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 restaurará el esplendor de Jacob, como el esplendor de Israel, aunque los saqueadores los hayan devastado y hayan destruido sus viñedos.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Los escudos de sus guerreros están teñidos de rojo; sus soldados visten de escarlata. El metal de sus carros brilla como fuego cuando se preparan para atacar; las lanzas de madera se agitan en el aire.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Los carros se precipitan por las calles y atraviesan las plazas a toda velocidad. Parecen antorchas encendidas; se mueven como relámpagos.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Nínive convoca a sus mejores soldados, pero ellos tropiezan al correr hacia las murallas para organizar la defensa.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Pero ya es demasiado tarde. Las compuertas del río se abren y el palacio se derrumba.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 reina es capturada y llevada al exilio. Sus criadas gimen como palomas y se golpean el pecho.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Nínive es como un estanque que pierde sus aguas. —¡Deténganse, deténganse!— les gritan, pero nadie vuelve atrás.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¡Saqueen la plata! ¡Saqueen el oro! Los tesoros son infinitos; hay riquezas de todo tipo.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Está vacía, saqueada y desolada. Los corazones se derriten de terror, las rodillas tiemblan, los cuerpos se estremecen y todos los rostros palidecen.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¿Dónde está ahora la guarida de los leones, el lugar donde alimentaban a sus cachorros, donde el león y la leona iban con sus crías y nadie los asustaba?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león despedazaba presas para sus cachorros y estrangulaba animales para sus leonas. Llenaba sus cuevas con presas y sus guaridas con animales despedazados.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—Pero ahora estoy contra ti— afirma el Señor Todopoderoso—. Quemaré tus carros hasta que se conviertan en humo, y la espada devorará a tus leones jóvenes. Acabaré con tu rapiña en la tierra, y nunca más se oirá la voz de tus mensajeros.</w:t>
      </w:r>
    </w:p>
    <w:p>
      <w:pPr>
        <w:pStyle w:val="Heading2"/>
      </w:pPr>
      <w:r>
        <w:rPr>
          <w:lang w:val="es_ES" w:bidi="es_ES"/>
        </w:rPr>
        <w:t>Nahúm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¡Ay de la ciudad sanguinaria, llena de mentiras y de rapiña, que suelta a sus víctimas!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¡Escuchen el chasquido de los látigos y el estruendo de las ruedas de los carros de guerra que se lanzan contra ella!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Los caballos galopan, las espadas brillan, las lanzas relampaguean. Hay muchos muertos, montones de cadáveres, cuerpos sin fin. La gente tropieza con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Todo esto es por tus muchas prostituciones, por esclavizar a las naciones con tus encantos y tu hechicería.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—Ahora estoy contra ti— afirma el Señor Todopoderoso—. Te levantaré las faldas hasta el rostro para que todo el mundo vea tu desnudez y quedes avergonzada en público. Todos los reinos verán tu desnudez y tu vergüenza.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Te cubriré de inmundicia y te haré despreciable. Te expondré como un espectáculo.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Todos los que te vean huirán de ti y dirán: “Nínive ha quedado destruida”. Pero nadie lamentará tu destino. Nadie tratará de consolarte.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¿Acaso eres mejor que Tebas, la ciudad que está junto al Nilo, rodeada de agua por todos lados?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Cus y Egipto eran su fuerza ilimitada; Fut y Libia eran sus aliados.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Sin embargo, Tebas fue al exilio y fue llevada cautiva. Sus niños fueron estrellados en todas las esquinas de las calles. Echaron suertes sobre su gente importante y todos sus nobles fueron encadenados.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Tú también te tambalearás, Nínive, como un borracho y buscarás refugio del enemigo.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Todas tus fortalezas son como higueras cargadas de higos maduros; cuando las sacuden, los higos caen en la boca del que está debajo.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Tus tropas serán débiles como mujeres ante tu enemigo. Las puertas de tu tierra se abrirán de par en par. El fuego devorará tus cerrojos.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¡Prepárate para el asedio! Almacena agua. Refuerza tus fortificaciones. Entra al pozo de arcilla, pisa el barro y fabrica ladrillos.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Pero allí mismo el fuego te consumirá y la espada te destruirá. Te devorará como la langosta devora los cultivos. Multiplícate como las langostas, multiplícate como la plaga de langostas.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Multiplicaste tus mercaderes hasta ser más numerosos que las estrellas del cielo. Pero son como la langosta que devora la tierra y luego se va volando.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Tus líderes son como langostas y tus comandantes como enjambres de langostas que se posan en los muros en un día frío. Cuando sale el sol, vuelan y nadie sabe a dónde van.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Rey de Asiria, tus pastores están muertos. Tu gente noble duerme en el polvo. Tu ejército está disperso por las montañas y no hay nadie que pueda reunirlo.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Tu herida no tiene cura; tu lesión es mortal. Todos los que oigan la noticia de tu caída aplaudirán con alegría. ¿Quién no ha sufrido tu maldad constante?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